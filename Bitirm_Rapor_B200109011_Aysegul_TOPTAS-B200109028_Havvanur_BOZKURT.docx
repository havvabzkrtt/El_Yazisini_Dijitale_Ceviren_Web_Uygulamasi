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7EAA2A0A" w14:textId="77777777" w:rsidR="00491D0E" w:rsidRDefault="00491D0E" w:rsidP="00491D0E">
      <w:pPr>
        <w:pStyle w:val="KapakMakaleBasligiSau"/>
        <w:spacing w:before="0"/>
      </w:pPr>
      <w:r>
        <w:t>DERİN ÖĞRENME YÖNTEMİ KULLANILARAK EL YAZISINI DİJİTALE ÇEVİREN WEB UYGULAMASI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0C06C806"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w:t>
      </w:r>
      <w:r w:rsidR="0091213D">
        <w:rPr>
          <w:rStyle w:val="KapakTezYaziStiliSauChar"/>
          <w:rFonts w:eastAsia="Calibri"/>
        </w:rPr>
        <w:t>Bitirme</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87D9691" w:rsidR="00A57069" w:rsidRDefault="00A57069" w:rsidP="00916FE5">
      <w:pPr>
        <w:pStyle w:val="KapakMakaleBasligiSau"/>
        <w:spacing w:before="0"/>
      </w:pPr>
      <w:r>
        <w:t>DERİN ÖĞRENME YÖNTEMİ KULLANILARAK EL YAZISIN</w:t>
      </w:r>
      <w:r w:rsidR="005620A8">
        <w:t xml:space="preserve">I </w:t>
      </w:r>
      <w:r>
        <w:t>DİJİTALE ÇEV</w:t>
      </w:r>
      <w:r w:rsidR="005620A8">
        <w:t>İREN WEB UYGULAMASI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3790EEB0"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w:t>
      </w:r>
      <w:r w:rsidR="00D844D9">
        <w:rPr>
          <w:rStyle w:val="KapakTezYaziStiliSauChar"/>
          <w:rFonts w:eastAsia="Calibri"/>
        </w:rPr>
        <w:t>Bitirme</w:t>
      </w:r>
      <w:r w:rsidR="001F2B01" w:rsidRPr="001F2B01">
        <w:rPr>
          <w:rStyle w:val="KapakTezYaziStiliSauChar"/>
          <w:rFonts w:eastAsia="Calibri"/>
        </w:rPr>
        <w:t xml:space="preserve">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5686B3C2"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73B62FB7"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0"/>
          <w:footerReference w:type="first" r:id="rId11"/>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0929E2CA" w14:textId="77777777" w:rsidR="00165179" w:rsidRDefault="00165179" w:rsidP="00C2148F">
      <w:pPr>
        <w:pStyle w:val="BaslikBosluklari"/>
      </w:pPr>
      <w:bookmarkStart w:id="1" w:name="_Toc407628301"/>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53A9D4E7"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4B0975A" w14:textId="06ED32C6" w:rsidR="00456C36" w:rsidRDefault="00456C36" w:rsidP="002C620D">
            <w:pPr>
              <w:pStyle w:val="SimgelerYaziStili"/>
              <w:rPr>
                <w:lang w:val="tr-TR"/>
              </w:rPr>
            </w:pPr>
            <w:r>
              <w:rPr>
                <w:lang w:val="tr-TR"/>
              </w:rPr>
              <w:t>ASCII</w:t>
            </w:r>
          </w:p>
          <w:p w14:paraId="4FC58517" w14:textId="174B7412" w:rsidR="00124CDE" w:rsidRDefault="00124CDE" w:rsidP="002C620D">
            <w:pPr>
              <w:pStyle w:val="SimgelerYaziStili"/>
              <w:rPr>
                <w:lang w:val="tr-TR"/>
              </w:rPr>
            </w:pPr>
            <w:r>
              <w:rPr>
                <w:lang w:val="tr-TR"/>
              </w:rPr>
              <w:t>CNN</w:t>
            </w:r>
          </w:p>
          <w:p w14:paraId="5CD64BB9" w14:textId="3BEC0AEB" w:rsidR="00E94B4C" w:rsidRDefault="00E94B4C" w:rsidP="002C620D">
            <w:pPr>
              <w:pStyle w:val="SimgelerYaziStili"/>
              <w:rPr>
                <w:lang w:val="tr-TR"/>
              </w:rPr>
            </w:pPr>
            <w:r>
              <w:rPr>
                <w:lang w:val="tr-TR"/>
              </w:rPr>
              <w:t>CSV</w:t>
            </w:r>
          </w:p>
          <w:p w14:paraId="3AC23485" w14:textId="5BAFE848" w:rsidR="00E94B4C"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6BED12A9" w14:textId="4AB771D6" w:rsidR="00445D5D" w:rsidRDefault="00445D5D" w:rsidP="002C620D">
            <w:pPr>
              <w:pStyle w:val="SimgelerYaziStili"/>
              <w:rPr>
                <w:lang w:val="tr-TR"/>
              </w:rPr>
            </w:pPr>
            <w:r>
              <w:rPr>
                <w:lang w:val="tr-TR"/>
              </w:rPr>
              <w:t>HTML</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54477E8D" w14:textId="01CAF3ED" w:rsidR="00456C36" w:rsidRDefault="00124CDE" w:rsidP="002C620D">
            <w:pPr>
              <w:pStyle w:val="SimgelerYaziStili"/>
              <w:rPr>
                <w:lang w:val="tr-TR"/>
              </w:rPr>
            </w:pPr>
            <w:r w:rsidRPr="002C15D6">
              <w:rPr>
                <w:lang w:val="tr-TR"/>
              </w:rPr>
              <w:t xml:space="preserve">: </w:t>
            </w:r>
            <w:r w:rsidR="00456C36" w:rsidRPr="00456C36">
              <w:rPr>
                <w:lang w:val="tr-TR"/>
              </w:rPr>
              <w:t>American Standard Code for Information Interchange</w:t>
            </w:r>
          </w:p>
          <w:p w14:paraId="2182FCEF" w14:textId="7A5257A4" w:rsidR="00124CDE" w:rsidRDefault="00456C36" w:rsidP="002C620D">
            <w:pPr>
              <w:pStyle w:val="SimgelerYaziStili"/>
              <w:rPr>
                <w:lang w:val="tr-TR"/>
              </w:rPr>
            </w:pPr>
            <w:r>
              <w:rPr>
                <w:lang w:val="tr-TR"/>
              </w:rPr>
              <w:t xml:space="preserve">: </w:t>
            </w:r>
            <w:r w:rsidR="00124CDE" w:rsidRPr="00124CDE">
              <w:rPr>
                <w:lang w:val="tr-TR"/>
              </w:rPr>
              <w:t>Convolutional Neural Network</w:t>
            </w:r>
          </w:p>
          <w:p w14:paraId="60E71165" w14:textId="764688A4" w:rsidR="00E94B4C" w:rsidRDefault="00E94B4C" w:rsidP="002C620D">
            <w:pPr>
              <w:pStyle w:val="SimgelerYaziStili"/>
              <w:rPr>
                <w:lang w:val="tr-TR"/>
              </w:rPr>
            </w:pPr>
            <w:r>
              <w:rPr>
                <w:lang w:val="tr-TR"/>
              </w:rPr>
              <w:t xml:space="preserve">: </w:t>
            </w:r>
            <w:r w:rsidRPr="00E94B4C">
              <w:rPr>
                <w:lang w:val="tr-TR"/>
              </w:rPr>
              <w:t>Comma-Separated Values</w:t>
            </w:r>
          </w:p>
          <w:p w14:paraId="09235C4F" w14:textId="72AA26AF" w:rsidR="00E94B4C"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59E35A00" w14:textId="6CCA9C43" w:rsidR="00445D5D" w:rsidRDefault="00445D5D" w:rsidP="002C620D">
            <w:pPr>
              <w:pStyle w:val="SimgelerYaziStili"/>
              <w:rPr>
                <w:lang w:val="tr-TR"/>
              </w:rPr>
            </w:pPr>
            <w:r>
              <w:rPr>
                <w:lang w:val="tr-TR"/>
              </w:rPr>
              <w:t xml:space="preserve">: </w:t>
            </w:r>
            <w:r w:rsidRPr="00445D5D">
              <w:rPr>
                <w:lang w:val="tr-TR"/>
              </w:rPr>
              <w:t>HyperText Markup Language</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BBC9918" w14:textId="311EC4B6" w:rsidR="00E94B4C" w:rsidRDefault="00E94B4C" w:rsidP="002C620D">
            <w:pPr>
              <w:pStyle w:val="SimgelerYaziStili"/>
              <w:rPr>
                <w:lang w:val="tr-TR"/>
              </w:rPr>
            </w:pPr>
            <w:r>
              <w:rPr>
                <w:lang w:val="tr-TR"/>
              </w:rPr>
              <w:t>PDF</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12CB233B" w14:textId="1DFCDE90" w:rsidR="00E94B4C" w:rsidRDefault="00E94B4C" w:rsidP="002C620D">
            <w:pPr>
              <w:pStyle w:val="SimgelerYaziStili"/>
              <w:rPr>
                <w:lang w:val="tr-TR"/>
              </w:rPr>
            </w:pPr>
            <w:r>
              <w:rPr>
                <w:lang w:val="tr-TR"/>
              </w:rPr>
              <w:t>TXT</w:t>
            </w:r>
          </w:p>
          <w:p w14:paraId="47347709" w14:textId="668133CD" w:rsidR="00445D5D" w:rsidRDefault="00445D5D" w:rsidP="002C620D">
            <w:pPr>
              <w:pStyle w:val="SimgelerYaziStili"/>
              <w:rPr>
                <w:lang w:val="tr-TR"/>
              </w:rPr>
            </w:pPr>
            <w:r>
              <w:rPr>
                <w:lang w:val="tr-TR"/>
              </w:rPr>
              <w:t>URL</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57F4C65F" w14:textId="246754D2" w:rsidR="00E94B4C" w:rsidRDefault="00E94B4C" w:rsidP="002C620D">
            <w:pPr>
              <w:pStyle w:val="SimgelerYaziStili"/>
              <w:rPr>
                <w:lang w:val="tr-TR"/>
              </w:rPr>
            </w:pPr>
            <w:r>
              <w:rPr>
                <w:lang w:val="tr-TR"/>
              </w:rPr>
              <w:t xml:space="preserve">: </w:t>
            </w:r>
            <w:r w:rsidRPr="00E94B4C">
              <w:rPr>
                <w:lang w:val="tr-TR"/>
              </w:rPr>
              <w:t>Portable Document Format</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6A543328" w14:textId="310D38B7" w:rsidR="00E94B4C" w:rsidRDefault="00E94B4C" w:rsidP="002C620D">
            <w:pPr>
              <w:pStyle w:val="SimgelerYaziStili"/>
              <w:rPr>
                <w:lang w:val="tr-TR"/>
              </w:rPr>
            </w:pPr>
            <w:r>
              <w:rPr>
                <w:lang w:val="tr-TR"/>
              </w:rPr>
              <w:t>: Text</w:t>
            </w:r>
          </w:p>
          <w:p w14:paraId="3F76C41D" w14:textId="757FB2A7" w:rsidR="00445D5D" w:rsidRDefault="00445D5D" w:rsidP="002C620D">
            <w:pPr>
              <w:pStyle w:val="SimgelerYaziStili"/>
              <w:rPr>
                <w:lang w:val="tr-TR"/>
              </w:rPr>
            </w:pPr>
            <w:r>
              <w:rPr>
                <w:lang w:val="tr-TR"/>
              </w:rPr>
              <w:t xml:space="preserve">: </w:t>
            </w:r>
            <w:r w:rsidRPr="00445D5D">
              <w:rPr>
                <w:lang w:val="tr-TR"/>
              </w:rPr>
              <w:t>Uniform Resource Locator</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54484CBF" w14:textId="0F075D34" w:rsidR="00C147AB" w:rsidRDefault="00A96D67">
      <w:pPr>
        <w:pStyle w:val="ekillerTablosu"/>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\c "Şekil 3." </w:instrText>
      </w:r>
      <w:r>
        <w:fldChar w:fldCharType="separate"/>
      </w:r>
      <w:hyperlink w:anchor="_Toc168662887" w:history="1">
        <w:r w:rsidR="00C147AB" w:rsidRPr="00D36A32">
          <w:rPr>
            <w:rStyle w:val="Kpr"/>
            <w:noProof/>
          </w:rPr>
          <w:t>Şekil 3. 1 MNIST Veri Seti Örnekleri [1]</w:t>
        </w:r>
        <w:r w:rsidR="00C147AB">
          <w:rPr>
            <w:rStyle w:val="Kpr"/>
            <w:noProof/>
          </w:rPr>
          <w:t>…</w:t>
        </w:r>
        <w:r w:rsidR="00C147AB">
          <w:rPr>
            <w:noProof/>
            <w:webHidden/>
          </w:rPr>
          <w:t>…………………………………………</w:t>
        </w:r>
        <w:r w:rsidR="00C147AB">
          <w:rPr>
            <w:noProof/>
            <w:webHidden/>
          </w:rPr>
          <w:fldChar w:fldCharType="begin"/>
        </w:r>
        <w:r w:rsidR="00C147AB">
          <w:rPr>
            <w:noProof/>
            <w:webHidden/>
          </w:rPr>
          <w:instrText xml:space="preserve"> PAGEREF _Toc168662887 \h </w:instrText>
        </w:r>
        <w:r w:rsidR="00C147AB">
          <w:rPr>
            <w:noProof/>
            <w:webHidden/>
          </w:rPr>
        </w:r>
        <w:r w:rsidR="00C147AB">
          <w:rPr>
            <w:noProof/>
            <w:webHidden/>
          </w:rPr>
          <w:fldChar w:fldCharType="separate"/>
        </w:r>
        <w:r w:rsidR="00A72BFA">
          <w:rPr>
            <w:noProof/>
            <w:webHidden/>
          </w:rPr>
          <w:t>16</w:t>
        </w:r>
        <w:r w:rsidR="00C147AB">
          <w:rPr>
            <w:noProof/>
            <w:webHidden/>
          </w:rPr>
          <w:fldChar w:fldCharType="end"/>
        </w:r>
      </w:hyperlink>
    </w:p>
    <w:p w14:paraId="74B525C8" w14:textId="66D801DF"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88" w:history="1">
        <w:r w:rsidR="00C147AB" w:rsidRPr="00D36A32">
          <w:rPr>
            <w:rStyle w:val="Kpr"/>
            <w:noProof/>
          </w:rPr>
          <w:t>Şekil 3. 2 EMNIST Veri Seti Örnekleri [1]</w:t>
        </w:r>
        <w:r w:rsidR="00C147AB">
          <w:rPr>
            <w:rStyle w:val="Kpr"/>
            <w:noProof/>
          </w:rPr>
          <w:t>…</w:t>
        </w:r>
        <w:r w:rsidR="00C147AB">
          <w:rPr>
            <w:noProof/>
            <w:webHidden/>
          </w:rPr>
          <w:t>………………………………………..</w:t>
        </w:r>
        <w:r w:rsidR="00C147AB">
          <w:rPr>
            <w:noProof/>
            <w:webHidden/>
          </w:rPr>
          <w:fldChar w:fldCharType="begin"/>
        </w:r>
        <w:r w:rsidR="00C147AB">
          <w:rPr>
            <w:noProof/>
            <w:webHidden/>
          </w:rPr>
          <w:instrText xml:space="preserve"> PAGEREF _Toc168662888 \h </w:instrText>
        </w:r>
        <w:r w:rsidR="00C147AB">
          <w:rPr>
            <w:noProof/>
            <w:webHidden/>
          </w:rPr>
        </w:r>
        <w:r w:rsidR="00C147AB">
          <w:rPr>
            <w:noProof/>
            <w:webHidden/>
          </w:rPr>
          <w:fldChar w:fldCharType="separate"/>
        </w:r>
        <w:r w:rsidR="00A72BFA">
          <w:rPr>
            <w:noProof/>
            <w:webHidden/>
          </w:rPr>
          <w:t>17</w:t>
        </w:r>
        <w:r w:rsidR="00C147AB">
          <w:rPr>
            <w:noProof/>
            <w:webHidden/>
          </w:rPr>
          <w:fldChar w:fldCharType="end"/>
        </w:r>
      </w:hyperlink>
    </w:p>
    <w:p w14:paraId="64776729" w14:textId="58FB2181"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89" w:history="1">
        <w:r w:rsidR="00C147AB" w:rsidRPr="00D36A32">
          <w:rPr>
            <w:rStyle w:val="Kpr"/>
            <w:noProof/>
          </w:rPr>
          <w:t>Şekil 3. 3 Sistemin Genel Çalışma Şeması</w:t>
        </w:r>
        <w:r w:rsidR="00C147AB">
          <w:rPr>
            <w:noProof/>
            <w:webHidden/>
          </w:rPr>
          <w:t>…………………………………………...</w:t>
        </w:r>
        <w:r w:rsidR="00C147AB">
          <w:rPr>
            <w:noProof/>
            <w:webHidden/>
          </w:rPr>
          <w:fldChar w:fldCharType="begin"/>
        </w:r>
        <w:r w:rsidR="00C147AB">
          <w:rPr>
            <w:noProof/>
            <w:webHidden/>
          </w:rPr>
          <w:instrText xml:space="preserve"> PAGEREF _Toc168662889 \h </w:instrText>
        </w:r>
        <w:r w:rsidR="00C147AB">
          <w:rPr>
            <w:noProof/>
            <w:webHidden/>
          </w:rPr>
        </w:r>
        <w:r w:rsidR="00C147AB">
          <w:rPr>
            <w:noProof/>
            <w:webHidden/>
          </w:rPr>
          <w:fldChar w:fldCharType="separate"/>
        </w:r>
        <w:r w:rsidR="00A72BFA">
          <w:rPr>
            <w:noProof/>
            <w:webHidden/>
          </w:rPr>
          <w:t>19</w:t>
        </w:r>
        <w:r w:rsidR="00C147AB">
          <w:rPr>
            <w:noProof/>
            <w:webHidden/>
          </w:rPr>
          <w:fldChar w:fldCharType="end"/>
        </w:r>
      </w:hyperlink>
    </w:p>
    <w:p w14:paraId="53BD7353" w14:textId="4FD10F39"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0" w:history="1">
        <w:r w:rsidR="00C147AB" w:rsidRPr="00D36A32">
          <w:rPr>
            <w:rStyle w:val="Kpr"/>
            <w:noProof/>
          </w:rPr>
          <w:t>Şekil 3. 4 For</w:t>
        </w:r>
        <w:r w:rsidR="00C147AB" w:rsidRPr="00D36A32">
          <w:rPr>
            <w:rStyle w:val="Kpr"/>
            <w:noProof/>
          </w:rPr>
          <w:t>m</w:t>
        </w:r>
        <w:r w:rsidR="00C147AB" w:rsidRPr="00D36A32">
          <w:rPr>
            <w:rStyle w:val="Kpr"/>
            <w:noProof/>
          </w:rPr>
          <w:t xml:space="preserve"> Şablonları</w:t>
        </w:r>
        <w:r w:rsidR="00C147AB">
          <w:rPr>
            <w:noProof/>
            <w:webHidden/>
          </w:rPr>
          <w:t>…………………………………………………………...</w:t>
        </w:r>
        <w:r w:rsidR="00C147AB">
          <w:rPr>
            <w:noProof/>
            <w:webHidden/>
          </w:rPr>
          <w:fldChar w:fldCharType="begin"/>
        </w:r>
        <w:r w:rsidR="00C147AB">
          <w:rPr>
            <w:noProof/>
            <w:webHidden/>
          </w:rPr>
          <w:instrText xml:space="preserve"> PAGEREF _Toc168662890 \h </w:instrText>
        </w:r>
        <w:r w:rsidR="00C147AB">
          <w:rPr>
            <w:noProof/>
            <w:webHidden/>
          </w:rPr>
        </w:r>
        <w:r w:rsidR="00C147AB">
          <w:rPr>
            <w:noProof/>
            <w:webHidden/>
          </w:rPr>
          <w:fldChar w:fldCharType="separate"/>
        </w:r>
        <w:r w:rsidR="00A72BFA">
          <w:rPr>
            <w:noProof/>
            <w:webHidden/>
          </w:rPr>
          <w:t>20</w:t>
        </w:r>
        <w:r w:rsidR="00C147AB">
          <w:rPr>
            <w:noProof/>
            <w:webHidden/>
          </w:rPr>
          <w:fldChar w:fldCharType="end"/>
        </w:r>
      </w:hyperlink>
    </w:p>
    <w:p w14:paraId="25FE126B" w14:textId="0AB057CA"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1" w:history="1">
        <w:r w:rsidR="00C147AB" w:rsidRPr="00D36A32">
          <w:rPr>
            <w:rStyle w:val="Kpr"/>
            <w:noProof/>
          </w:rPr>
          <w:t>Şekil 3. 5 Satır Segmentasyonu</w:t>
        </w:r>
        <w:r w:rsidR="00C147AB">
          <w:rPr>
            <w:noProof/>
            <w:webHidden/>
          </w:rPr>
          <w:t>……………………………………………………...</w:t>
        </w:r>
        <w:r w:rsidR="00C147AB">
          <w:rPr>
            <w:noProof/>
            <w:webHidden/>
          </w:rPr>
          <w:fldChar w:fldCharType="begin"/>
        </w:r>
        <w:r w:rsidR="00C147AB">
          <w:rPr>
            <w:noProof/>
            <w:webHidden/>
          </w:rPr>
          <w:instrText xml:space="preserve"> PAGEREF _Toc168662891 \h </w:instrText>
        </w:r>
        <w:r w:rsidR="00C147AB">
          <w:rPr>
            <w:noProof/>
            <w:webHidden/>
          </w:rPr>
        </w:r>
        <w:r w:rsidR="00C147AB">
          <w:rPr>
            <w:noProof/>
            <w:webHidden/>
          </w:rPr>
          <w:fldChar w:fldCharType="separate"/>
        </w:r>
        <w:r w:rsidR="00A72BFA">
          <w:rPr>
            <w:noProof/>
            <w:webHidden/>
          </w:rPr>
          <w:t>21</w:t>
        </w:r>
        <w:r w:rsidR="00C147AB">
          <w:rPr>
            <w:noProof/>
            <w:webHidden/>
          </w:rPr>
          <w:fldChar w:fldCharType="end"/>
        </w:r>
      </w:hyperlink>
    </w:p>
    <w:p w14:paraId="1F154F7E" w14:textId="3B23F394"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2" w:history="1">
        <w:r w:rsidR="00C147AB" w:rsidRPr="00D36A32">
          <w:rPr>
            <w:rStyle w:val="Kpr"/>
            <w:noProof/>
          </w:rPr>
          <w:t>Şekil 3. 6 Karakter Segmentasyonu</w:t>
        </w:r>
        <w:r w:rsidR="00C147AB">
          <w:rPr>
            <w:noProof/>
            <w:webHidden/>
          </w:rPr>
          <w:t>………………………………………………….</w:t>
        </w:r>
        <w:r w:rsidR="00C147AB">
          <w:rPr>
            <w:noProof/>
            <w:webHidden/>
          </w:rPr>
          <w:fldChar w:fldCharType="begin"/>
        </w:r>
        <w:r w:rsidR="00C147AB">
          <w:rPr>
            <w:noProof/>
            <w:webHidden/>
          </w:rPr>
          <w:instrText xml:space="preserve"> PAGEREF _Toc168662892 \h </w:instrText>
        </w:r>
        <w:r w:rsidR="00C147AB">
          <w:rPr>
            <w:noProof/>
            <w:webHidden/>
          </w:rPr>
        </w:r>
        <w:r w:rsidR="00C147AB">
          <w:rPr>
            <w:noProof/>
            <w:webHidden/>
          </w:rPr>
          <w:fldChar w:fldCharType="separate"/>
        </w:r>
        <w:r w:rsidR="00A72BFA">
          <w:rPr>
            <w:noProof/>
            <w:webHidden/>
          </w:rPr>
          <w:t>22</w:t>
        </w:r>
        <w:r w:rsidR="00C147AB">
          <w:rPr>
            <w:noProof/>
            <w:webHidden/>
          </w:rPr>
          <w:fldChar w:fldCharType="end"/>
        </w:r>
      </w:hyperlink>
    </w:p>
    <w:p w14:paraId="0F97463B" w14:textId="316E78D5"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3" w:history="1">
        <w:r w:rsidR="00C147AB" w:rsidRPr="00D36A32">
          <w:rPr>
            <w:rStyle w:val="Kpr"/>
            <w:noProof/>
          </w:rPr>
          <w:t>Şekil 3. 7 Hatalı Karakter Segmentasyonu</w:t>
        </w:r>
        <w:r w:rsidR="00C147AB">
          <w:rPr>
            <w:noProof/>
            <w:webHidden/>
          </w:rPr>
          <w:t>…………………………………………..</w:t>
        </w:r>
        <w:r w:rsidR="00C147AB">
          <w:rPr>
            <w:noProof/>
            <w:webHidden/>
          </w:rPr>
          <w:fldChar w:fldCharType="begin"/>
        </w:r>
        <w:r w:rsidR="00C147AB">
          <w:rPr>
            <w:noProof/>
            <w:webHidden/>
          </w:rPr>
          <w:instrText xml:space="preserve"> PAGEREF _Toc168662893 \h </w:instrText>
        </w:r>
        <w:r w:rsidR="00C147AB">
          <w:rPr>
            <w:noProof/>
            <w:webHidden/>
          </w:rPr>
        </w:r>
        <w:r w:rsidR="00C147AB">
          <w:rPr>
            <w:noProof/>
            <w:webHidden/>
          </w:rPr>
          <w:fldChar w:fldCharType="separate"/>
        </w:r>
        <w:r w:rsidR="00A72BFA">
          <w:rPr>
            <w:noProof/>
            <w:webHidden/>
          </w:rPr>
          <w:t>23</w:t>
        </w:r>
        <w:r w:rsidR="00C147AB">
          <w:rPr>
            <w:noProof/>
            <w:webHidden/>
          </w:rPr>
          <w:fldChar w:fldCharType="end"/>
        </w:r>
      </w:hyperlink>
    </w:p>
    <w:p w14:paraId="396DF46A" w14:textId="294F4369"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4" w:history="1">
        <w:r w:rsidR="00C147AB" w:rsidRPr="00D36A32">
          <w:rPr>
            <w:rStyle w:val="Kpr"/>
            <w:noProof/>
          </w:rPr>
          <w:t>Şekil 3. 8 TXT Dosyasının Güncellenmesi</w:t>
        </w:r>
        <w:r w:rsidR="00C147AB">
          <w:rPr>
            <w:noProof/>
            <w:webHidden/>
          </w:rPr>
          <w:t>…………………………………………..</w:t>
        </w:r>
        <w:r w:rsidR="00C147AB">
          <w:rPr>
            <w:noProof/>
            <w:webHidden/>
          </w:rPr>
          <w:fldChar w:fldCharType="begin"/>
        </w:r>
        <w:r w:rsidR="00C147AB">
          <w:rPr>
            <w:noProof/>
            <w:webHidden/>
          </w:rPr>
          <w:instrText xml:space="preserve"> PAGEREF _Toc168662894 \h </w:instrText>
        </w:r>
        <w:r w:rsidR="00C147AB">
          <w:rPr>
            <w:noProof/>
            <w:webHidden/>
          </w:rPr>
        </w:r>
        <w:r w:rsidR="00C147AB">
          <w:rPr>
            <w:noProof/>
            <w:webHidden/>
          </w:rPr>
          <w:fldChar w:fldCharType="separate"/>
        </w:r>
        <w:r w:rsidR="00A72BFA">
          <w:rPr>
            <w:noProof/>
            <w:webHidden/>
          </w:rPr>
          <w:t>27</w:t>
        </w:r>
        <w:r w:rsidR="00C147AB">
          <w:rPr>
            <w:noProof/>
            <w:webHidden/>
          </w:rPr>
          <w:fldChar w:fldCharType="end"/>
        </w:r>
      </w:hyperlink>
    </w:p>
    <w:p w14:paraId="4A465C13" w14:textId="72B23AD3"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5" w:history="1">
        <w:r w:rsidR="00C147AB" w:rsidRPr="00D36A32">
          <w:rPr>
            <w:rStyle w:val="Kpr"/>
            <w:noProof/>
          </w:rPr>
          <w:t>Şekil 3. 9 CSV Dosyası İçeriği</w:t>
        </w:r>
        <w:r w:rsidR="00C147AB">
          <w:rPr>
            <w:noProof/>
            <w:webHidden/>
          </w:rPr>
          <w:t>………………………………………………………</w:t>
        </w:r>
        <w:r w:rsidR="00C147AB">
          <w:rPr>
            <w:noProof/>
            <w:webHidden/>
          </w:rPr>
          <w:fldChar w:fldCharType="begin"/>
        </w:r>
        <w:r w:rsidR="00C147AB">
          <w:rPr>
            <w:noProof/>
            <w:webHidden/>
          </w:rPr>
          <w:instrText xml:space="preserve"> PAGEREF _Toc168662895 \h </w:instrText>
        </w:r>
        <w:r w:rsidR="00C147AB">
          <w:rPr>
            <w:noProof/>
            <w:webHidden/>
          </w:rPr>
        </w:r>
        <w:r w:rsidR="00C147AB">
          <w:rPr>
            <w:noProof/>
            <w:webHidden/>
          </w:rPr>
          <w:fldChar w:fldCharType="separate"/>
        </w:r>
        <w:r w:rsidR="00A72BFA">
          <w:rPr>
            <w:noProof/>
            <w:webHidden/>
          </w:rPr>
          <w:t>28</w:t>
        </w:r>
        <w:r w:rsidR="00C147AB">
          <w:rPr>
            <w:noProof/>
            <w:webHidden/>
          </w:rPr>
          <w:fldChar w:fldCharType="end"/>
        </w:r>
      </w:hyperlink>
    </w:p>
    <w:p w14:paraId="08472F61" w14:textId="5461F108"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6" w:history="1">
        <w:r w:rsidR="00C147AB" w:rsidRPr="00D36A32">
          <w:rPr>
            <w:rStyle w:val="Kpr"/>
            <w:noProof/>
          </w:rPr>
          <w:t>Şekil 3. 10 Sınıflandırma ile Etiket Tahmini</w:t>
        </w:r>
        <w:r w:rsidR="00C147AB">
          <w:rPr>
            <w:noProof/>
            <w:webHidden/>
          </w:rPr>
          <w:t>…………………………………………</w:t>
        </w:r>
        <w:r w:rsidR="00C147AB">
          <w:rPr>
            <w:noProof/>
            <w:webHidden/>
          </w:rPr>
          <w:fldChar w:fldCharType="begin"/>
        </w:r>
        <w:r w:rsidR="00C147AB">
          <w:rPr>
            <w:noProof/>
            <w:webHidden/>
          </w:rPr>
          <w:instrText xml:space="preserve"> PAGEREF _Toc168662896 \h </w:instrText>
        </w:r>
        <w:r w:rsidR="00C147AB">
          <w:rPr>
            <w:noProof/>
            <w:webHidden/>
          </w:rPr>
        </w:r>
        <w:r w:rsidR="00C147AB">
          <w:rPr>
            <w:noProof/>
            <w:webHidden/>
          </w:rPr>
          <w:fldChar w:fldCharType="separate"/>
        </w:r>
        <w:r w:rsidR="00A72BFA">
          <w:rPr>
            <w:noProof/>
            <w:webHidden/>
          </w:rPr>
          <w:t>29</w:t>
        </w:r>
        <w:r w:rsidR="00C147AB">
          <w:rPr>
            <w:noProof/>
            <w:webHidden/>
          </w:rPr>
          <w:fldChar w:fldCharType="end"/>
        </w:r>
      </w:hyperlink>
    </w:p>
    <w:p w14:paraId="2DF153FD" w14:textId="3BE38BDF"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7" w:history="1">
        <w:r w:rsidR="00C147AB" w:rsidRPr="00D36A32">
          <w:rPr>
            <w:rStyle w:val="Kpr"/>
            <w:noProof/>
          </w:rPr>
          <w:t>Şekil 3. 11 Örnek Python Sözlüğü</w:t>
        </w:r>
        <w:r w:rsidR="00C147AB">
          <w:rPr>
            <w:noProof/>
            <w:webHidden/>
          </w:rPr>
          <w:t>…………………………………………………..</w:t>
        </w:r>
        <w:r w:rsidR="00C147AB">
          <w:rPr>
            <w:noProof/>
            <w:webHidden/>
          </w:rPr>
          <w:fldChar w:fldCharType="begin"/>
        </w:r>
        <w:r w:rsidR="00C147AB">
          <w:rPr>
            <w:noProof/>
            <w:webHidden/>
          </w:rPr>
          <w:instrText xml:space="preserve"> PAGEREF _Toc168662897 \h </w:instrText>
        </w:r>
        <w:r w:rsidR="00C147AB">
          <w:rPr>
            <w:noProof/>
            <w:webHidden/>
          </w:rPr>
        </w:r>
        <w:r w:rsidR="00C147AB">
          <w:rPr>
            <w:noProof/>
            <w:webHidden/>
          </w:rPr>
          <w:fldChar w:fldCharType="separate"/>
        </w:r>
        <w:r w:rsidR="00A72BFA">
          <w:rPr>
            <w:noProof/>
            <w:webHidden/>
          </w:rPr>
          <w:t>29</w:t>
        </w:r>
        <w:r w:rsidR="00C147AB">
          <w:rPr>
            <w:noProof/>
            <w:webHidden/>
          </w:rPr>
          <w:fldChar w:fldCharType="end"/>
        </w:r>
      </w:hyperlink>
    </w:p>
    <w:p w14:paraId="1E2FC9C8" w14:textId="0CB3C349"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8" w:history="1">
        <w:r w:rsidR="00C147AB" w:rsidRPr="00D36A32">
          <w:rPr>
            <w:rStyle w:val="Kpr"/>
            <w:noProof/>
          </w:rPr>
          <w:t>Şekil 3. 12 Web Arayüzü 1</w:t>
        </w:r>
        <w:r w:rsidR="00C147AB">
          <w:rPr>
            <w:noProof/>
            <w:webHidden/>
          </w:rPr>
          <w:t>………………………………………………………….</w:t>
        </w:r>
        <w:r w:rsidR="00C147AB">
          <w:rPr>
            <w:noProof/>
            <w:webHidden/>
          </w:rPr>
          <w:fldChar w:fldCharType="begin"/>
        </w:r>
        <w:r w:rsidR="00C147AB">
          <w:rPr>
            <w:noProof/>
            <w:webHidden/>
          </w:rPr>
          <w:instrText xml:space="preserve"> PAGEREF _Toc168662898 \h </w:instrText>
        </w:r>
        <w:r w:rsidR="00C147AB">
          <w:rPr>
            <w:noProof/>
            <w:webHidden/>
          </w:rPr>
        </w:r>
        <w:r w:rsidR="00C147AB">
          <w:rPr>
            <w:noProof/>
            <w:webHidden/>
          </w:rPr>
          <w:fldChar w:fldCharType="separate"/>
        </w:r>
        <w:r w:rsidR="00A72BFA">
          <w:rPr>
            <w:noProof/>
            <w:webHidden/>
          </w:rPr>
          <w:t>30</w:t>
        </w:r>
        <w:r w:rsidR="00C147AB">
          <w:rPr>
            <w:noProof/>
            <w:webHidden/>
          </w:rPr>
          <w:fldChar w:fldCharType="end"/>
        </w:r>
      </w:hyperlink>
    </w:p>
    <w:p w14:paraId="2A5CD254" w14:textId="4D09A6BF"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9" w:history="1">
        <w:r w:rsidR="00C147AB" w:rsidRPr="00D36A32">
          <w:rPr>
            <w:rStyle w:val="Kpr"/>
            <w:noProof/>
          </w:rPr>
          <w:t>Şekil 3. 13  Web Arayüzü 2</w:t>
        </w:r>
        <w:r w:rsidR="00C147AB">
          <w:rPr>
            <w:noProof/>
            <w:webHidden/>
          </w:rPr>
          <w:t>…………………………………………………………</w:t>
        </w:r>
        <w:r w:rsidR="00C147AB">
          <w:rPr>
            <w:noProof/>
            <w:webHidden/>
          </w:rPr>
          <w:fldChar w:fldCharType="begin"/>
        </w:r>
        <w:r w:rsidR="00C147AB">
          <w:rPr>
            <w:noProof/>
            <w:webHidden/>
          </w:rPr>
          <w:instrText xml:space="preserve"> PAGEREF _Toc168662899 \h </w:instrText>
        </w:r>
        <w:r w:rsidR="00C147AB">
          <w:rPr>
            <w:noProof/>
            <w:webHidden/>
          </w:rPr>
        </w:r>
        <w:r w:rsidR="00C147AB">
          <w:rPr>
            <w:noProof/>
            <w:webHidden/>
          </w:rPr>
          <w:fldChar w:fldCharType="separate"/>
        </w:r>
        <w:r w:rsidR="00A72BFA">
          <w:rPr>
            <w:noProof/>
            <w:webHidden/>
          </w:rPr>
          <w:t>30</w:t>
        </w:r>
        <w:r w:rsidR="00C147AB">
          <w:rPr>
            <w:noProof/>
            <w:webHidden/>
          </w:rPr>
          <w:fldChar w:fldCharType="end"/>
        </w:r>
      </w:hyperlink>
    </w:p>
    <w:p w14:paraId="45FD9DBB" w14:textId="413E7CB6"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900" w:history="1">
        <w:r w:rsidR="00C147AB" w:rsidRPr="00D36A32">
          <w:rPr>
            <w:rStyle w:val="Kpr"/>
            <w:noProof/>
          </w:rPr>
          <w:t>Şekil 3. 14 Web Arayüzü 3</w:t>
        </w:r>
        <w:r w:rsidR="00C147AB">
          <w:rPr>
            <w:noProof/>
            <w:webHidden/>
          </w:rPr>
          <w:t>………………………………………………………….</w:t>
        </w:r>
        <w:r w:rsidR="00C147AB">
          <w:rPr>
            <w:noProof/>
            <w:webHidden/>
          </w:rPr>
          <w:fldChar w:fldCharType="begin"/>
        </w:r>
        <w:r w:rsidR="00C147AB">
          <w:rPr>
            <w:noProof/>
            <w:webHidden/>
          </w:rPr>
          <w:instrText xml:space="preserve"> PAGEREF _Toc168662900 \h </w:instrText>
        </w:r>
        <w:r w:rsidR="00C147AB">
          <w:rPr>
            <w:noProof/>
            <w:webHidden/>
          </w:rPr>
        </w:r>
        <w:r w:rsidR="00C147AB">
          <w:rPr>
            <w:noProof/>
            <w:webHidden/>
          </w:rPr>
          <w:fldChar w:fldCharType="separate"/>
        </w:r>
        <w:r w:rsidR="00A72BFA">
          <w:rPr>
            <w:noProof/>
            <w:webHidden/>
          </w:rPr>
          <w:t>31</w:t>
        </w:r>
        <w:r w:rsidR="00C147AB">
          <w:rPr>
            <w:noProof/>
            <w:webHidden/>
          </w:rPr>
          <w:fldChar w:fldCharType="end"/>
        </w:r>
      </w:hyperlink>
    </w:p>
    <w:p w14:paraId="2D98F822" w14:textId="58CCA63E"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901" w:history="1">
        <w:r w:rsidR="00C147AB" w:rsidRPr="00D36A32">
          <w:rPr>
            <w:rStyle w:val="Kpr"/>
            <w:noProof/>
          </w:rPr>
          <w:t>Şekil 3. 15  Web Arayüzü 4</w:t>
        </w:r>
        <w:r w:rsidR="00C147AB">
          <w:rPr>
            <w:noProof/>
            <w:webHidden/>
          </w:rPr>
          <w:t>…………………………………………………………</w:t>
        </w:r>
        <w:r w:rsidR="00C147AB">
          <w:rPr>
            <w:noProof/>
            <w:webHidden/>
          </w:rPr>
          <w:fldChar w:fldCharType="begin"/>
        </w:r>
        <w:r w:rsidR="00C147AB">
          <w:rPr>
            <w:noProof/>
            <w:webHidden/>
          </w:rPr>
          <w:instrText xml:space="preserve"> PAGEREF _Toc168662901 \h </w:instrText>
        </w:r>
        <w:r w:rsidR="00C147AB">
          <w:rPr>
            <w:noProof/>
            <w:webHidden/>
          </w:rPr>
        </w:r>
        <w:r w:rsidR="00C147AB">
          <w:rPr>
            <w:noProof/>
            <w:webHidden/>
          </w:rPr>
          <w:fldChar w:fldCharType="separate"/>
        </w:r>
        <w:r w:rsidR="00A72BFA">
          <w:rPr>
            <w:noProof/>
            <w:webHidden/>
          </w:rPr>
          <w:t>31</w:t>
        </w:r>
        <w:r w:rsidR="00C147AB">
          <w:rPr>
            <w:noProof/>
            <w:webHidden/>
          </w:rPr>
          <w:fldChar w:fldCharType="end"/>
        </w:r>
      </w:hyperlink>
    </w:p>
    <w:p w14:paraId="53ECCB0D" w14:textId="77777777" w:rsidR="00A72BFA" w:rsidRDefault="00A96D67" w:rsidP="00C2148F">
      <w:pPr>
        <w:pStyle w:val="BaslikBosluklari"/>
        <w:rPr>
          <w:noProof/>
        </w:rPr>
      </w:pPr>
      <w:r>
        <w:fldChar w:fldCharType="end"/>
      </w:r>
      <w:r>
        <w:fldChar w:fldCharType="begin"/>
      </w:r>
      <w:r>
        <w:instrText xml:space="preserve"> TOC \h \z \c "Şekil 4." </w:instrText>
      </w:r>
      <w:r>
        <w:fldChar w:fldCharType="separate"/>
      </w:r>
    </w:p>
    <w:p w14:paraId="3E369707" w14:textId="6D418F38"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59" w:history="1">
        <w:r w:rsidRPr="002D1540">
          <w:rPr>
            <w:rStyle w:val="Kpr"/>
            <w:noProof/>
          </w:rPr>
          <w:t>Şekil 4. 1 MNIST Modeli Doğrul</w:t>
        </w:r>
        <w:r w:rsidRPr="002D1540">
          <w:rPr>
            <w:rStyle w:val="Kpr"/>
            <w:noProof/>
          </w:rPr>
          <w:t>u</w:t>
        </w:r>
        <w:r w:rsidRPr="002D1540">
          <w:rPr>
            <w:rStyle w:val="Kpr"/>
            <w:noProof/>
          </w:rPr>
          <w:t>k ve Kayıp Grafiği</w:t>
        </w:r>
        <w:r>
          <w:rPr>
            <w:rStyle w:val="Kpr"/>
            <w:noProof/>
          </w:rPr>
          <w:t>……………………………</w:t>
        </w:r>
        <w:r>
          <w:rPr>
            <w:noProof/>
            <w:webHidden/>
          </w:rPr>
          <w:tab/>
          <w:t>...</w:t>
        </w:r>
        <w:r>
          <w:rPr>
            <w:noProof/>
            <w:webHidden/>
          </w:rPr>
          <w:fldChar w:fldCharType="begin"/>
        </w:r>
        <w:r>
          <w:rPr>
            <w:noProof/>
            <w:webHidden/>
          </w:rPr>
          <w:instrText xml:space="preserve"> PAGEREF _Toc168665759 \h </w:instrText>
        </w:r>
        <w:r>
          <w:rPr>
            <w:noProof/>
            <w:webHidden/>
          </w:rPr>
        </w:r>
        <w:r>
          <w:rPr>
            <w:noProof/>
            <w:webHidden/>
          </w:rPr>
          <w:fldChar w:fldCharType="separate"/>
        </w:r>
        <w:r>
          <w:rPr>
            <w:noProof/>
            <w:webHidden/>
          </w:rPr>
          <w:t>33</w:t>
        </w:r>
        <w:r>
          <w:rPr>
            <w:noProof/>
            <w:webHidden/>
          </w:rPr>
          <w:fldChar w:fldCharType="end"/>
        </w:r>
      </w:hyperlink>
    </w:p>
    <w:p w14:paraId="4F4CB132" w14:textId="200412A6"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0" w:history="1">
        <w:r w:rsidRPr="002D1540">
          <w:rPr>
            <w:rStyle w:val="Kpr"/>
            <w:noProof/>
          </w:rPr>
          <w:t>Şekil 4. 2 MNIST Modeli Karışıklık Matrisi</w:t>
        </w:r>
        <w:r>
          <w:rPr>
            <w:noProof/>
            <w:webHidden/>
          </w:rPr>
          <w:tab/>
          <w:t>………………………………………..</w:t>
        </w:r>
        <w:r>
          <w:rPr>
            <w:noProof/>
            <w:webHidden/>
          </w:rPr>
          <w:fldChar w:fldCharType="begin"/>
        </w:r>
        <w:r>
          <w:rPr>
            <w:noProof/>
            <w:webHidden/>
          </w:rPr>
          <w:instrText xml:space="preserve"> PAGEREF _Toc168665760 \h </w:instrText>
        </w:r>
        <w:r>
          <w:rPr>
            <w:noProof/>
            <w:webHidden/>
          </w:rPr>
        </w:r>
        <w:r>
          <w:rPr>
            <w:noProof/>
            <w:webHidden/>
          </w:rPr>
          <w:fldChar w:fldCharType="separate"/>
        </w:r>
        <w:r>
          <w:rPr>
            <w:noProof/>
            <w:webHidden/>
          </w:rPr>
          <w:t>33</w:t>
        </w:r>
        <w:r>
          <w:rPr>
            <w:noProof/>
            <w:webHidden/>
          </w:rPr>
          <w:fldChar w:fldCharType="end"/>
        </w:r>
      </w:hyperlink>
    </w:p>
    <w:p w14:paraId="4C36BA35" w14:textId="67A6D3AE"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1" w:history="1">
        <w:r w:rsidRPr="002D1540">
          <w:rPr>
            <w:rStyle w:val="Kpr"/>
            <w:noProof/>
          </w:rPr>
          <w:t>Şekil 4. 3 Rakam Tahminleri</w:t>
        </w:r>
        <w:r>
          <w:rPr>
            <w:noProof/>
            <w:webHidden/>
          </w:rPr>
          <w:t>………………………...………………………………</w:t>
        </w:r>
        <w:r>
          <w:rPr>
            <w:noProof/>
            <w:webHidden/>
          </w:rPr>
          <w:fldChar w:fldCharType="begin"/>
        </w:r>
        <w:r>
          <w:rPr>
            <w:noProof/>
            <w:webHidden/>
          </w:rPr>
          <w:instrText xml:space="preserve"> PAGEREF _Toc168665761 \h </w:instrText>
        </w:r>
        <w:r>
          <w:rPr>
            <w:noProof/>
            <w:webHidden/>
          </w:rPr>
        </w:r>
        <w:r>
          <w:rPr>
            <w:noProof/>
            <w:webHidden/>
          </w:rPr>
          <w:fldChar w:fldCharType="separate"/>
        </w:r>
        <w:r>
          <w:rPr>
            <w:noProof/>
            <w:webHidden/>
          </w:rPr>
          <w:t>34</w:t>
        </w:r>
        <w:r>
          <w:rPr>
            <w:noProof/>
            <w:webHidden/>
          </w:rPr>
          <w:fldChar w:fldCharType="end"/>
        </w:r>
      </w:hyperlink>
    </w:p>
    <w:p w14:paraId="6A92646F" w14:textId="0543767F"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2" w:history="1">
        <w:r w:rsidRPr="002D1540">
          <w:rPr>
            <w:rStyle w:val="Kpr"/>
            <w:noProof/>
          </w:rPr>
          <w:t>Şekil 4. 4 Yanlış Rakam Tahminleri</w:t>
        </w:r>
        <w:r>
          <w:rPr>
            <w:noProof/>
            <w:webHidden/>
          </w:rPr>
          <w:t>…………………………………………………</w:t>
        </w:r>
        <w:r>
          <w:rPr>
            <w:noProof/>
            <w:webHidden/>
          </w:rPr>
          <w:fldChar w:fldCharType="begin"/>
        </w:r>
        <w:r>
          <w:rPr>
            <w:noProof/>
            <w:webHidden/>
          </w:rPr>
          <w:instrText xml:space="preserve"> PAGEREF _Toc168665762 \h </w:instrText>
        </w:r>
        <w:r>
          <w:rPr>
            <w:noProof/>
            <w:webHidden/>
          </w:rPr>
        </w:r>
        <w:r>
          <w:rPr>
            <w:noProof/>
            <w:webHidden/>
          </w:rPr>
          <w:fldChar w:fldCharType="separate"/>
        </w:r>
        <w:r>
          <w:rPr>
            <w:noProof/>
            <w:webHidden/>
          </w:rPr>
          <w:t>34</w:t>
        </w:r>
        <w:r>
          <w:rPr>
            <w:noProof/>
            <w:webHidden/>
          </w:rPr>
          <w:fldChar w:fldCharType="end"/>
        </w:r>
      </w:hyperlink>
    </w:p>
    <w:p w14:paraId="0D23E6B8" w14:textId="2254BC66"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3" w:history="1">
        <w:r w:rsidRPr="002D1540">
          <w:rPr>
            <w:rStyle w:val="Kpr"/>
            <w:noProof/>
          </w:rPr>
          <w:t>Şekil 4. 5 EMNIST Modeli Doğruluk ve Kayıp Grafikleri</w:t>
        </w:r>
        <w:r>
          <w:rPr>
            <w:noProof/>
            <w:webHidden/>
          </w:rPr>
          <w:t>………………………….</w:t>
        </w:r>
        <w:r>
          <w:rPr>
            <w:noProof/>
            <w:webHidden/>
          </w:rPr>
          <w:fldChar w:fldCharType="begin"/>
        </w:r>
        <w:r>
          <w:rPr>
            <w:noProof/>
            <w:webHidden/>
          </w:rPr>
          <w:instrText xml:space="preserve"> PAGEREF _Toc168665763 \h </w:instrText>
        </w:r>
        <w:r>
          <w:rPr>
            <w:noProof/>
            <w:webHidden/>
          </w:rPr>
        </w:r>
        <w:r>
          <w:rPr>
            <w:noProof/>
            <w:webHidden/>
          </w:rPr>
          <w:fldChar w:fldCharType="separate"/>
        </w:r>
        <w:r>
          <w:rPr>
            <w:noProof/>
            <w:webHidden/>
          </w:rPr>
          <w:t>35</w:t>
        </w:r>
        <w:r>
          <w:rPr>
            <w:noProof/>
            <w:webHidden/>
          </w:rPr>
          <w:fldChar w:fldCharType="end"/>
        </w:r>
      </w:hyperlink>
    </w:p>
    <w:p w14:paraId="3556E601" w14:textId="7D5FDD03"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4" w:history="1">
        <w:r w:rsidRPr="002D1540">
          <w:rPr>
            <w:rStyle w:val="Kpr"/>
            <w:noProof/>
          </w:rPr>
          <w:t>Şekil 4. 6 Harf Tahminleri</w:t>
        </w:r>
        <w:r>
          <w:rPr>
            <w:noProof/>
            <w:webHidden/>
          </w:rPr>
          <w:t>…………………………………………………………...</w:t>
        </w:r>
        <w:r>
          <w:rPr>
            <w:noProof/>
            <w:webHidden/>
          </w:rPr>
          <w:fldChar w:fldCharType="begin"/>
        </w:r>
        <w:r>
          <w:rPr>
            <w:noProof/>
            <w:webHidden/>
          </w:rPr>
          <w:instrText xml:space="preserve"> PAGEREF _Toc168665764 \h </w:instrText>
        </w:r>
        <w:r>
          <w:rPr>
            <w:noProof/>
            <w:webHidden/>
          </w:rPr>
        </w:r>
        <w:r>
          <w:rPr>
            <w:noProof/>
            <w:webHidden/>
          </w:rPr>
          <w:fldChar w:fldCharType="separate"/>
        </w:r>
        <w:r>
          <w:rPr>
            <w:noProof/>
            <w:webHidden/>
          </w:rPr>
          <w:t>36</w:t>
        </w:r>
        <w:r>
          <w:rPr>
            <w:noProof/>
            <w:webHidden/>
          </w:rPr>
          <w:fldChar w:fldCharType="end"/>
        </w:r>
      </w:hyperlink>
    </w:p>
    <w:p w14:paraId="61C280F0" w14:textId="5A990189"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5" w:history="1">
        <w:r w:rsidRPr="002D1540">
          <w:rPr>
            <w:rStyle w:val="Kpr"/>
            <w:noProof/>
          </w:rPr>
          <w:t>Şekil 4. 7 Giriş Sayfası</w:t>
        </w:r>
        <w:r>
          <w:rPr>
            <w:noProof/>
            <w:webHidden/>
          </w:rPr>
          <w:t>………………………………………………………………</w:t>
        </w:r>
        <w:r>
          <w:rPr>
            <w:noProof/>
            <w:webHidden/>
          </w:rPr>
          <w:fldChar w:fldCharType="begin"/>
        </w:r>
        <w:r>
          <w:rPr>
            <w:noProof/>
            <w:webHidden/>
          </w:rPr>
          <w:instrText xml:space="preserve"> PAGEREF _Toc168665765 \h </w:instrText>
        </w:r>
        <w:r>
          <w:rPr>
            <w:noProof/>
            <w:webHidden/>
          </w:rPr>
        </w:r>
        <w:r>
          <w:rPr>
            <w:noProof/>
            <w:webHidden/>
          </w:rPr>
          <w:fldChar w:fldCharType="separate"/>
        </w:r>
        <w:r>
          <w:rPr>
            <w:noProof/>
            <w:webHidden/>
          </w:rPr>
          <w:t>37</w:t>
        </w:r>
        <w:r>
          <w:rPr>
            <w:noProof/>
            <w:webHidden/>
          </w:rPr>
          <w:fldChar w:fldCharType="end"/>
        </w:r>
      </w:hyperlink>
    </w:p>
    <w:p w14:paraId="7DD96973" w14:textId="54D143D7"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6" w:history="1">
        <w:r w:rsidRPr="002D1540">
          <w:rPr>
            <w:rStyle w:val="Kpr"/>
            <w:noProof/>
          </w:rPr>
          <w:t>Şekil 4. 8 Fotoğraf Yükleme ve Kırpma Sayfası</w:t>
        </w:r>
        <w:r>
          <w:rPr>
            <w:noProof/>
            <w:webHidden/>
          </w:rPr>
          <w:t>…………………………………….</w:t>
        </w:r>
        <w:r>
          <w:rPr>
            <w:noProof/>
            <w:webHidden/>
          </w:rPr>
          <w:fldChar w:fldCharType="begin"/>
        </w:r>
        <w:r>
          <w:rPr>
            <w:noProof/>
            <w:webHidden/>
          </w:rPr>
          <w:instrText xml:space="preserve"> PAGEREF _Toc168665766 \h </w:instrText>
        </w:r>
        <w:r>
          <w:rPr>
            <w:noProof/>
            <w:webHidden/>
          </w:rPr>
        </w:r>
        <w:r>
          <w:rPr>
            <w:noProof/>
            <w:webHidden/>
          </w:rPr>
          <w:fldChar w:fldCharType="separate"/>
        </w:r>
        <w:r>
          <w:rPr>
            <w:noProof/>
            <w:webHidden/>
          </w:rPr>
          <w:t>38</w:t>
        </w:r>
        <w:r>
          <w:rPr>
            <w:noProof/>
            <w:webHidden/>
          </w:rPr>
          <w:fldChar w:fldCharType="end"/>
        </w:r>
      </w:hyperlink>
    </w:p>
    <w:p w14:paraId="18AF610F" w14:textId="5AEAD213"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7" w:history="1">
        <w:r w:rsidRPr="002D1540">
          <w:rPr>
            <w:rStyle w:val="Kpr"/>
            <w:noProof/>
          </w:rPr>
          <w:t>Şekil 4. 9 Sonuç Sayfası</w:t>
        </w:r>
        <w:r>
          <w:rPr>
            <w:noProof/>
            <w:webHidden/>
          </w:rPr>
          <w:t>……………………………………………………………..</w:t>
        </w:r>
        <w:r>
          <w:rPr>
            <w:noProof/>
            <w:webHidden/>
          </w:rPr>
          <w:fldChar w:fldCharType="begin"/>
        </w:r>
        <w:r>
          <w:rPr>
            <w:noProof/>
            <w:webHidden/>
          </w:rPr>
          <w:instrText xml:space="preserve"> PAGEREF _Toc168665767 \h </w:instrText>
        </w:r>
        <w:r>
          <w:rPr>
            <w:noProof/>
            <w:webHidden/>
          </w:rPr>
        </w:r>
        <w:r>
          <w:rPr>
            <w:noProof/>
            <w:webHidden/>
          </w:rPr>
          <w:fldChar w:fldCharType="separate"/>
        </w:r>
        <w:r>
          <w:rPr>
            <w:noProof/>
            <w:webHidden/>
          </w:rPr>
          <w:t>39</w:t>
        </w:r>
        <w:r>
          <w:rPr>
            <w:noProof/>
            <w:webHidden/>
          </w:rPr>
          <w:fldChar w:fldCharType="end"/>
        </w:r>
      </w:hyperlink>
    </w:p>
    <w:p w14:paraId="1B2B2EBB" w14:textId="59CB0A8F"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8" w:history="1">
        <w:r w:rsidRPr="002D1540">
          <w:rPr>
            <w:rStyle w:val="Kpr"/>
            <w:noProof/>
          </w:rPr>
          <w:t>Şekil 4. 10 PDF İçeriği</w:t>
        </w:r>
        <w:r>
          <w:rPr>
            <w:noProof/>
            <w:webHidden/>
          </w:rPr>
          <w:tab/>
        </w:r>
        <w:r>
          <w:rPr>
            <w:noProof/>
            <w:webHidden/>
          </w:rPr>
          <w:fldChar w:fldCharType="begin"/>
        </w:r>
        <w:r>
          <w:rPr>
            <w:noProof/>
            <w:webHidden/>
          </w:rPr>
          <w:instrText xml:space="preserve"> PAGEREF _Toc168665768 \h </w:instrText>
        </w:r>
        <w:r>
          <w:rPr>
            <w:noProof/>
            <w:webHidden/>
          </w:rPr>
        </w:r>
        <w:r>
          <w:rPr>
            <w:noProof/>
            <w:webHidden/>
          </w:rPr>
          <w:fldChar w:fldCharType="separate"/>
        </w:r>
        <w:r>
          <w:rPr>
            <w:noProof/>
            <w:webHidden/>
          </w:rPr>
          <w:t>39</w:t>
        </w:r>
        <w:r>
          <w:rPr>
            <w:noProof/>
            <w:webHidden/>
          </w:rPr>
          <w:fldChar w:fldCharType="end"/>
        </w:r>
      </w:hyperlink>
    </w:p>
    <w:p w14:paraId="62AC6AD6" w14:textId="69B70EBE"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69" w:history="1">
        <w:r w:rsidRPr="002D1540">
          <w:rPr>
            <w:rStyle w:val="Kpr"/>
            <w:noProof/>
          </w:rPr>
          <w:t>Şekil 4. 11 Adres Bilgisi Formu Sonucu</w:t>
        </w:r>
        <w:r>
          <w:rPr>
            <w:noProof/>
            <w:webHidden/>
          </w:rPr>
          <w:tab/>
        </w:r>
        <w:r>
          <w:rPr>
            <w:noProof/>
            <w:webHidden/>
          </w:rPr>
          <w:fldChar w:fldCharType="begin"/>
        </w:r>
        <w:r>
          <w:rPr>
            <w:noProof/>
            <w:webHidden/>
          </w:rPr>
          <w:instrText xml:space="preserve"> PAGEREF _Toc168665769 \h </w:instrText>
        </w:r>
        <w:r>
          <w:rPr>
            <w:noProof/>
            <w:webHidden/>
          </w:rPr>
        </w:r>
        <w:r>
          <w:rPr>
            <w:noProof/>
            <w:webHidden/>
          </w:rPr>
          <w:fldChar w:fldCharType="separate"/>
        </w:r>
        <w:r>
          <w:rPr>
            <w:noProof/>
            <w:webHidden/>
          </w:rPr>
          <w:t>40</w:t>
        </w:r>
        <w:r>
          <w:rPr>
            <w:noProof/>
            <w:webHidden/>
          </w:rPr>
          <w:fldChar w:fldCharType="end"/>
        </w:r>
      </w:hyperlink>
    </w:p>
    <w:p w14:paraId="0B8B88B5" w14:textId="352AD378" w:rsidR="00A72BFA" w:rsidRDefault="00A72BFA">
      <w:pPr>
        <w:pStyle w:val="ekillerTablosu"/>
        <w:rPr>
          <w:rFonts w:asciiTheme="minorHAnsi" w:eastAsiaTheme="minorEastAsia" w:hAnsiTheme="minorHAnsi" w:cstheme="minorBidi"/>
          <w:bCs w:val="0"/>
          <w:noProof/>
          <w:kern w:val="2"/>
          <w14:ligatures w14:val="standardContextual"/>
        </w:rPr>
      </w:pPr>
      <w:hyperlink w:anchor="_Toc168665770" w:history="1">
        <w:r w:rsidRPr="002D1540">
          <w:rPr>
            <w:rStyle w:val="Kpr"/>
            <w:noProof/>
          </w:rPr>
          <w:t>Şekil 4. 12 Kişisel Bilgi Formu Sonucu</w:t>
        </w:r>
        <w:r>
          <w:rPr>
            <w:noProof/>
            <w:webHidden/>
          </w:rPr>
          <w:tab/>
        </w:r>
        <w:r>
          <w:rPr>
            <w:noProof/>
            <w:webHidden/>
          </w:rPr>
          <w:fldChar w:fldCharType="begin"/>
        </w:r>
        <w:r>
          <w:rPr>
            <w:noProof/>
            <w:webHidden/>
          </w:rPr>
          <w:instrText xml:space="preserve"> PAGEREF _Toc168665770 \h </w:instrText>
        </w:r>
        <w:r>
          <w:rPr>
            <w:noProof/>
            <w:webHidden/>
          </w:rPr>
        </w:r>
        <w:r>
          <w:rPr>
            <w:noProof/>
            <w:webHidden/>
          </w:rPr>
          <w:fldChar w:fldCharType="separate"/>
        </w:r>
        <w:r>
          <w:rPr>
            <w:noProof/>
            <w:webHidden/>
          </w:rPr>
          <w:t>40</w:t>
        </w:r>
        <w:r>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009F184F" w14:textId="63AFA4DE" w:rsidR="00031D7D" w:rsidRDefault="0083037B" w:rsidP="00031D7D">
      <w:pPr>
        <w:pStyle w:val="ekillerTablosu"/>
        <w:ind w:right="-2"/>
        <w:rPr>
          <w:rFonts w:asciiTheme="minorHAnsi" w:eastAsiaTheme="minorEastAsia" w:hAnsiTheme="minorHAnsi" w:cstheme="minorBidi"/>
          <w:bCs w:val="0"/>
          <w:noProof/>
          <w:kern w:val="2"/>
          <w:sz w:val="22"/>
          <w:szCs w:val="22"/>
          <w14:ligatures w14:val="standardContextual"/>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68663121" w:history="1">
        <w:r w:rsidR="00031D7D" w:rsidRPr="00AA2DD9">
          <w:rPr>
            <w:rStyle w:val="Kpr"/>
            <w:noProof/>
          </w:rPr>
          <w:t>Tablo 1 CNN Mimarisi Özeti</w:t>
        </w:r>
        <w:r w:rsidR="00031D7D">
          <w:rPr>
            <w:noProof/>
            <w:webHidden/>
          </w:rPr>
          <w:tab/>
          <w:t>……………………………………………………….</w:t>
        </w:r>
        <w:r w:rsidR="00031D7D">
          <w:rPr>
            <w:noProof/>
            <w:webHidden/>
          </w:rPr>
          <w:fldChar w:fldCharType="begin"/>
        </w:r>
        <w:r w:rsidR="00031D7D">
          <w:rPr>
            <w:noProof/>
            <w:webHidden/>
          </w:rPr>
          <w:instrText xml:space="preserve"> PAGEREF _Toc168663121 \h </w:instrText>
        </w:r>
        <w:r w:rsidR="00031D7D">
          <w:rPr>
            <w:noProof/>
            <w:webHidden/>
          </w:rPr>
        </w:r>
        <w:r w:rsidR="00031D7D">
          <w:rPr>
            <w:noProof/>
            <w:webHidden/>
          </w:rPr>
          <w:fldChar w:fldCharType="separate"/>
        </w:r>
        <w:r w:rsidR="00A72BFA">
          <w:rPr>
            <w:noProof/>
            <w:webHidden/>
          </w:rPr>
          <w:t>24</w:t>
        </w:r>
        <w:r w:rsidR="00031D7D">
          <w:rPr>
            <w:noProof/>
            <w:webHidden/>
          </w:rPr>
          <w:fldChar w:fldCharType="end"/>
        </w:r>
      </w:hyperlink>
    </w:p>
    <w:p w14:paraId="727444CB" w14:textId="0E45F873" w:rsidR="00031D7D"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3122" w:history="1">
        <w:r w:rsidR="00031D7D" w:rsidRPr="00AA2DD9">
          <w:rPr>
            <w:rStyle w:val="Kpr"/>
            <w:noProof/>
          </w:rPr>
          <w:t>Tablo 2 MNIST Modeli Performans Değerlendirme Sonuçları</w:t>
        </w:r>
        <w:r w:rsidR="00031D7D">
          <w:rPr>
            <w:noProof/>
            <w:webHidden/>
          </w:rPr>
          <w:t>…………………….</w:t>
        </w:r>
        <w:r w:rsidR="00031D7D">
          <w:rPr>
            <w:noProof/>
            <w:webHidden/>
          </w:rPr>
          <w:fldChar w:fldCharType="begin"/>
        </w:r>
        <w:r w:rsidR="00031D7D">
          <w:rPr>
            <w:noProof/>
            <w:webHidden/>
          </w:rPr>
          <w:instrText xml:space="preserve"> PAGEREF _Toc168663122 \h </w:instrText>
        </w:r>
        <w:r w:rsidR="00031D7D">
          <w:rPr>
            <w:noProof/>
            <w:webHidden/>
          </w:rPr>
        </w:r>
        <w:r w:rsidR="00031D7D">
          <w:rPr>
            <w:noProof/>
            <w:webHidden/>
          </w:rPr>
          <w:fldChar w:fldCharType="separate"/>
        </w:r>
        <w:r w:rsidR="00A72BFA">
          <w:rPr>
            <w:noProof/>
            <w:webHidden/>
          </w:rPr>
          <w:t>32</w:t>
        </w:r>
        <w:r w:rsidR="00031D7D">
          <w:rPr>
            <w:noProof/>
            <w:webHidden/>
          </w:rPr>
          <w:fldChar w:fldCharType="end"/>
        </w:r>
      </w:hyperlink>
    </w:p>
    <w:p w14:paraId="7180257E" w14:textId="5229E722" w:rsidR="00031D7D"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3123" w:history="1">
        <w:r w:rsidR="00031D7D" w:rsidRPr="00AA2DD9">
          <w:rPr>
            <w:rStyle w:val="Kpr"/>
            <w:noProof/>
          </w:rPr>
          <w:t>Tablo 3 EMNIST Modeli Performans Değerlendirme Sonuçları</w:t>
        </w:r>
        <w:r w:rsidR="00031D7D">
          <w:rPr>
            <w:noProof/>
            <w:webHidden/>
          </w:rPr>
          <w:t>…………………</w:t>
        </w:r>
        <w:r w:rsidR="00744A75">
          <w:rPr>
            <w:noProof/>
            <w:webHidden/>
          </w:rPr>
          <w:t>...</w:t>
        </w:r>
        <w:r w:rsidR="00031D7D">
          <w:rPr>
            <w:noProof/>
            <w:webHidden/>
          </w:rPr>
          <w:fldChar w:fldCharType="begin"/>
        </w:r>
        <w:r w:rsidR="00031D7D">
          <w:rPr>
            <w:noProof/>
            <w:webHidden/>
          </w:rPr>
          <w:instrText xml:space="preserve"> PAGEREF _Toc168663123 \h </w:instrText>
        </w:r>
        <w:r w:rsidR="00031D7D">
          <w:rPr>
            <w:noProof/>
            <w:webHidden/>
          </w:rPr>
        </w:r>
        <w:r w:rsidR="00031D7D">
          <w:rPr>
            <w:noProof/>
            <w:webHidden/>
          </w:rPr>
          <w:fldChar w:fldCharType="separate"/>
        </w:r>
        <w:r w:rsidR="00A72BFA">
          <w:rPr>
            <w:noProof/>
            <w:webHidden/>
          </w:rPr>
          <w:t>34</w:t>
        </w:r>
        <w:r w:rsidR="00031D7D">
          <w:rPr>
            <w:noProof/>
            <w:webHidden/>
          </w:rPr>
          <w:fldChar w:fldCharType="end"/>
        </w:r>
      </w:hyperlink>
    </w:p>
    <w:p w14:paraId="3EA8BC94" w14:textId="5C2B40FE"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79063340" w14:textId="77777777" w:rsidR="00270496" w:rsidRDefault="00270496" w:rsidP="00C2148F">
      <w:pPr>
        <w:pStyle w:val="OzetBaslikSau"/>
      </w:pPr>
      <w:bookmarkStart w:id="11" w:name="_Toc407628306"/>
    </w:p>
    <w:p w14:paraId="745BCD36" w14:textId="77777777" w:rsidR="00270496" w:rsidRDefault="00270496" w:rsidP="00C2148F">
      <w:pPr>
        <w:pStyle w:val="OzetBaslikSau"/>
      </w:pPr>
    </w:p>
    <w:p w14:paraId="771B12E6" w14:textId="77777777" w:rsidR="00847F8A" w:rsidRPr="00847F8A" w:rsidRDefault="00847F8A" w:rsidP="00847F8A">
      <w:pPr>
        <w:pStyle w:val="T5"/>
        <w:rPr>
          <w:lang w:eastAsia="tr-TR"/>
        </w:rPr>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792DB88"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 harf, rakam, dijital, derin öğrenme</w:t>
      </w:r>
      <w:r w:rsidR="00AC1FD8">
        <w:rPr>
          <w:rFonts w:ascii="Times New Roman" w:hAnsi="Times New Roman"/>
          <w:sz w:val="24"/>
        </w:rPr>
        <w:t>,</w:t>
      </w:r>
      <w:r w:rsidR="00761799">
        <w:rPr>
          <w:rFonts w:ascii="Times New Roman" w:hAnsi="Times New Roman"/>
          <w:sz w:val="24"/>
        </w:rPr>
        <w:t xml:space="preserve"> etiket tahmini,</w:t>
      </w:r>
      <w:r w:rsidR="00AC1FD8">
        <w:rPr>
          <w:rFonts w:ascii="Times New Roman" w:hAnsi="Times New Roman"/>
          <w:sz w:val="24"/>
        </w:rPr>
        <w:t xml:space="preserve"> web uygulaması, segmentasyon</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28F0424" w:rsidR="00BF3BF7"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A04E6C">
        <w:rPr>
          <w:rFonts w:ascii="Times New Roman" w:hAnsi="Times New Roman"/>
          <w:sz w:val="24"/>
        </w:rPr>
        <w:t xml:space="preserve"> </w:t>
      </w:r>
      <w:r w:rsidR="00BF3BF7" w:rsidRPr="00186A3B">
        <w:rPr>
          <w:rFonts w:ascii="Times New Roman" w:hAnsi="Times New Roman"/>
          <w:sz w:val="24"/>
        </w:rPr>
        <w:t>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7243B35F" w14:textId="77777777" w:rsidR="00A04E6C" w:rsidRDefault="00A04E6C" w:rsidP="00CE636D">
      <w:pPr>
        <w:spacing w:after="0" w:line="240" w:lineRule="auto"/>
        <w:jc w:val="both"/>
        <w:rPr>
          <w:rFonts w:ascii="Times New Roman" w:hAnsi="Times New Roman"/>
          <w:sz w:val="24"/>
        </w:rPr>
      </w:pPr>
    </w:p>
    <w:p w14:paraId="2229FBAA" w14:textId="67138C77" w:rsidR="00F74BB0" w:rsidRDefault="00A04E6C" w:rsidP="00CE636D">
      <w:pPr>
        <w:spacing w:after="0" w:line="240" w:lineRule="auto"/>
        <w:jc w:val="both"/>
        <w:rPr>
          <w:rFonts w:ascii="Times New Roman" w:hAnsi="Times New Roman"/>
          <w:sz w:val="24"/>
        </w:rPr>
      </w:pPr>
      <w:r>
        <w:rPr>
          <w:rFonts w:ascii="Times New Roman" w:hAnsi="Times New Roman"/>
          <w:sz w:val="24"/>
        </w:rPr>
        <w:t>Kullanıcıların tasarlanan sistem</w:t>
      </w:r>
      <w:r w:rsidR="008B3D1D">
        <w:rPr>
          <w:rFonts w:ascii="Times New Roman" w:hAnsi="Times New Roman"/>
          <w:sz w:val="24"/>
        </w:rPr>
        <w:t>i</w:t>
      </w:r>
      <w:r>
        <w:rPr>
          <w:rFonts w:ascii="Times New Roman" w:hAnsi="Times New Roman"/>
          <w:sz w:val="24"/>
        </w:rPr>
        <w:t xml:space="preserve"> kolaylıkla </w:t>
      </w:r>
      <w:r w:rsidR="008B3D1D">
        <w:rPr>
          <w:rFonts w:ascii="Times New Roman" w:hAnsi="Times New Roman"/>
          <w:sz w:val="24"/>
        </w:rPr>
        <w:t>kullanabilmesi</w:t>
      </w:r>
      <w:r>
        <w:rPr>
          <w:rFonts w:ascii="Times New Roman" w:hAnsi="Times New Roman"/>
          <w:sz w:val="24"/>
        </w:rPr>
        <w:t xml:space="preserve"> açısından sistemin entegre edildiği bir </w:t>
      </w:r>
      <w:r w:rsidR="00267069">
        <w:rPr>
          <w:rFonts w:ascii="Times New Roman" w:hAnsi="Times New Roman"/>
          <w:sz w:val="24"/>
        </w:rPr>
        <w:t xml:space="preserve">Flask </w:t>
      </w:r>
      <w:r>
        <w:rPr>
          <w:rFonts w:ascii="Times New Roman" w:hAnsi="Times New Roman"/>
          <w:sz w:val="24"/>
        </w:rPr>
        <w:t>web uygulaması geliştilmiştir. Uygulama üç ayrı form içeriğindeki el yazılarını dijitale çevirecek şekilde tasarlanmıştır.</w:t>
      </w:r>
    </w:p>
    <w:p w14:paraId="03E58EDB" w14:textId="77777777" w:rsidR="00A04E6C" w:rsidRDefault="00A04E6C" w:rsidP="00CE636D">
      <w:pPr>
        <w:spacing w:after="0" w:line="240" w:lineRule="auto"/>
        <w:jc w:val="both"/>
        <w:rPr>
          <w:rFonts w:ascii="Times New Roman" w:hAnsi="Times New Roman"/>
          <w:sz w:val="24"/>
        </w:rPr>
      </w:pPr>
    </w:p>
    <w:p w14:paraId="632532B9" w14:textId="1859EE73" w:rsidR="00BD1FD9" w:rsidRPr="00725613" w:rsidRDefault="00D111C8" w:rsidP="00725613">
      <w:pPr>
        <w:spacing w:after="0" w:line="240" w:lineRule="auto"/>
        <w:jc w:val="both"/>
        <w:rPr>
          <w:rFonts w:ascii="Times New Roman" w:hAnsi="Times New Roman"/>
          <w:sz w:val="24"/>
        </w:rPr>
      </w:pPr>
      <w:r>
        <w:rPr>
          <w:rFonts w:ascii="Times New Roman" w:hAnsi="Times New Roman"/>
          <w:sz w:val="24"/>
        </w:rPr>
        <w:t xml:space="preserve">Bu proje kapsamında </w:t>
      </w:r>
      <w:r w:rsidR="0074274A">
        <w:rPr>
          <w:rFonts w:ascii="Times New Roman" w:hAnsi="Times New Roman"/>
          <w:sz w:val="24"/>
        </w:rPr>
        <w:t xml:space="preserve">MNIST veri seti ile oluşturulan rakam modelinin </w:t>
      </w:r>
      <w:r w:rsidR="0074274A" w:rsidRPr="00186A3B">
        <w:rPr>
          <w:rFonts w:ascii="Times New Roman" w:hAnsi="Times New Roman"/>
          <w:sz w:val="24"/>
        </w:rPr>
        <w:t xml:space="preserve">eğitim </w:t>
      </w:r>
      <w:r w:rsidR="00F115D5">
        <w:rPr>
          <w:rFonts w:ascii="Times New Roman" w:hAnsi="Times New Roman"/>
          <w:sz w:val="24"/>
        </w:rPr>
        <w:t xml:space="preserve">ve </w:t>
      </w:r>
      <w:r w:rsidR="0074274A" w:rsidRPr="00186A3B">
        <w:rPr>
          <w:rFonts w:ascii="Times New Roman" w:hAnsi="Times New Roman"/>
          <w:sz w:val="24"/>
        </w:rPr>
        <w:t>test başarı</w:t>
      </w:r>
      <w:r w:rsidR="00F115D5">
        <w:rPr>
          <w:rFonts w:ascii="Times New Roman" w:hAnsi="Times New Roman"/>
          <w:sz w:val="24"/>
        </w:rPr>
        <w:t xml:space="preserve">ları </w:t>
      </w:r>
      <w:r w:rsidR="0074274A" w:rsidRPr="00186A3B">
        <w:rPr>
          <w:rFonts w:ascii="Times New Roman" w:hAnsi="Times New Roman"/>
          <w:sz w:val="24"/>
        </w:rPr>
        <w:t>%99; EMNIST veri seti</w:t>
      </w:r>
      <w:r w:rsidR="0074274A">
        <w:rPr>
          <w:rFonts w:ascii="Times New Roman" w:hAnsi="Times New Roman"/>
          <w:sz w:val="24"/>
        </w:rPr>
        <w:t xml:space="preserve"> ile oluşturulan harf modelinin </w:t>
      </w:r>
      <w:r w:rsidR="0074274A" w:rsidRPr="00186A3B">
        <w:rPr>
          <w:rFonts w:ascii="Times New Roman" w:hAnsi="Times New Roman"/>
          <w:sz w:val="24"/>
        </w:rPr>
        <w:t>eğitim başarısı %93, test başarısı ise %</w:t>
      </w:r>
      <w:r w:rsidR="007F4FBE" w:rsidRPr="007F4FBE">
        <w:rPr>
          <w:rFonts w:ascii="Times New Roman" w:hAnsi="Times New Roman"/>
          <w:sz w:val="24"/>
        </w:rPr>
        <w:t>90</w:t>
      </w:r>
      <w:r w:rsidR="0074274A" w:rsidRPr="00186A3B">
        <w:rPr>
          <w:rFonts w:ascii="Times New Roman" w:hAnsi="Times New Roman"/>
          <w:sz w:val="24"/>
        </w:rPr>
        <w:t xml:space="preserve"> olarak elde edilmiştir.</w:t>
      </w:r>
      <w:r w:rsidR="00D4354E">
        <w:rPr>
          <w:rFonts w:ascii="Times New Roman" w:hAnsi="Times New Roman"/>
          <w:sz w:val="24"/>
        </w:rPr>
        <w:t xml:space="preserve"> Ayrıca web uygulaması ile bu modellerin testleri gerçekleştirilmiş olup görsellerle sunulmuştur.</w:t>
      </w:r>
      <w:r w:rsidR="00725613">
        <w:rPr>
          <w:rFonts w:ascii="Times New Roman" w:hAnsi="Times New Roman"/>
          <w:sz w:val="24"/>
        </w:rPr>
        <w:t xml:space="preserve"> </w:t>
      </w:r>
      <w:r w:rsidR="00B470C0" w:rsidRPr="00B470C0">
        <w:rPr>
          <w:rFonts w:ascii="Times New Roman" w:hAnsi="Times New Roman"/>
          <w:sz w:val="24"/>
        </w:rPr>
        <w:t>Son olarak sistemdeki eksikler ve gelecekteki planlar belirtilmiştir.</w:t>
      </w: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4E9C0A3A" w14:textId="77777777" w:rsidR="007C567B" w:rsidRDefault="007C567B"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30F1805B" w14:textId="77777777" w:rsidR="00852693" w:rsidRPr="00852693" w:rsidRDefault="00BC6DE4" w:rsidP="00852693">
      <w:pPr>
        <w:spacing w:after="0" w:line="240" w:lineRule="auto"/>
        <w:jc w:val="both"/>
        <w:rPr>
          <w:rFonts w:ascii="Times New Roman" w:hAnsi="Times New Roman"/>
          <w:sz w:val="24"/>
        </w:rPr>
      </w:pPr>
      <w:r w:rsidRPr="0004694E">
        <w:rPr>
          <w:rFonts w:ascii="Times New Roman" w:hAnsi="Times New Roman"/>
          <w:sz w:val="24"/>
        </w:rPr>
        <w:t xml:space="preserve">Keywords: </w:t>
      </w:r>
      <w:r w:rsidR="00852693" w:rsidRPr="00852693">
        <w:rPr>
          <w:rFonts w:ascii="Times New Roman" w:hAnsi="Times New Roman"/>
          <w:sz w:val="24"/>
        </w:rPr>
        <w:t>Handwriting, letter, digit, digital, deep learning, label prediction, web application, segmentation</w:t>
      </w:r>
    </w:p>
    <w:p w14:paraId="3BD5F029" w14:textId="77777777" w:rsidR="00852693" w:rsidRPr="00852693" w:rsidRDefault="00852693" w:rsidP="00852693">
      <w:pPr>
        <w:spacing w:after="0" w:line="240" w:lineRule="auto"/>
        <w:jc w:val="both"/>
        <w:rPr>
          <w:rFonts w:ascii="Times New Roman" w:hAnsi="Times New Roman"/>
          <w:sz w:val="24"/>
        </w:rPr>
      </w:pPr>
    </w:p>
    <w:p w14:paraId="196B2B37" w14:textId="77777777"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 xml:space="preserve">Digitizing handwriting is a process that provides convenience in various fields and is the subject of different studies today. Digitizing paper-based </w:t>
      </w:r>
      <w:proofErr w:type="gramStart"/>
      <w:r w:rsidRPr="00852693">
        <w:rPr>
          <w:rFonts w:ascii="Times New Roman" w:hAnsi="Times New Roman"/>
          <w:sz w:val="24"/>
        </w:rPr>
        <w:t>data</w:t>
      </w:r>
      <w:proofErr w:type="gramEnd"/>
      <w:r w:rsidRPr="00852693">
        <w:rPr>
          <w:rFonts w:ascii="Times New Roman" w:hAnsi="Times New Roman"/>
          <w:sz w:val="24"/>
        </w:rPr>
        <w:t xml:space="preserve"> is of great importance for data storage and analysis. </w:t>
      </w:r>
    </w:p>
    <w:p w14:paraId="3F659A0C" w14:textId="77777777" w:rsidR="00852693" w:rsidRPr="00852693" w:rsidRDefault="00852693" w:rsidP="00852693">
      <w:pPr>
        <w:spacing w:after="0" w:line="240" w:lineRule="auto"/>
        <w:jc w:val="both"/>
        <w:rPr>
          <w:rFonts w:ascii="Times New Roman" w:hAnsi="Times New Roman"/>
          <w:sz w:val="24"/>
        </w:rPr>
      </w:pPr>
    </w:p>
    <w:p w14:paraId="37D3999F" w14:textId="77777777"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 xml:space="preserve">In this project, a system is presented by examining the studies on digitizing handwriting on paper. This system includes different stages such as segmentation, classification and merging. In these stages, the handwriting given as input is analyzed and digitized. CNN model, a deep learning method, is used in the classification stage. MNIST and EMNIST datasets, which are the most widely used in this field, were selected for training the model. </w:t>
      </w:r>
    </w:p>
    <w:p w14:paraId="4BB94BBE" w14:textId="77777777" w:rsidR="00852693" w:rsidRPr="00852693" w:rsidRDefault="00852693" w:rsidP="00852693">
      <w:pPr>
        <w:spacing w:after="0" w:line="240" w:lineRule="auto"/>
        <w:jc w:val="both"/>
        <w:rPr>
          <w:rFonts w:ascii="Times New Roman" w:hAnsi="Times New Roman"/>
          <w:sz w:val="24"/>
        </w:rPr>
      </w:pPr>
    </w:p>
    <w:p w14:paraId="1E9B8FD7" w14:textId="77777777" w:rsidR="00852693" w:rsidRDefault="00852693" w:rsidP="00852693">
      <w:pPr>
        <w:spacing w:after="0" w:line="240" w:lineRule="auto"/>
        <w:jc w:val="both"/>
        <w:rPr>
          <w:rFonts w:ascii="Times New Roman" w:hAnsi="Times New Roman"/>
          <w:sz w:val="24"/>
        </w:rPr>
      </w:pPr>
      <w:r w:rsidRPr="00852693">
        <w:rPr>
          <w:rFonts w:ascii="Times New Roman" w:hAnsi="Times New Roman"/>
          <w:sz w:val="24"/>
        </w:rPr>
        <w:t>In order for users to easily use the designed system, a Flask web application has been developed in which the system is integrated. The application was designed to digitize the handwritings in three different forms.</w:t>
      </w:r>
    </w:p>
    <w:p w14:paraId="7C00A263" w14:textId="77777777" w:rsidR="00852693" w:rsidRDefault="00852693" w:rsidP="00852693">
      <w:pPr>
        <w:spacing w:after="0" w:line="240" w:lineRule="auto"/>
        <w:jc w:val="both"/>
        <w:rPr>
          <w:rFonts w:ascii="Times New Roman" w:hAnsi="Times New Roman"/>
          <w:sz w:val="24"/>
        </w:rPr>
      </w:pPr>
    </w:p>
    <w:p w14:paraId="47AE57B6" w14:textId="6565AFA3"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Within the scope of this project, the training and test accuracy of the digit model created with the MNIST dataset was 99%; the training and test accuracy of the letter model created with the EMNIST dataset was 93% and 90%, respectively. In addition, the tests of these models were carried out with the web application and presented with visuals. Finally, the shortcomings of the system and future plans are presented.</w:t>
      </w:r>
    </w:p>
    <w:p w14:paraId="50EA0073" w14:textId="77777777" w:rsidR="00852693" w:rsidRPr="00852693" w:rsidRDefault="00852693" w:rsidP="00852693">
      <w:pPr>
        <w:spacing w:after="0" w:line="240" w:lineRule="auto"/>
        <w:jc w:val="both"/>
        <w:rPr>
          <w:rFonts w:ascii="Times New Roman" w:hAnsi="Times New Roman"/>
          <w:sz w:val="24"/>
        </w:rPr>
      </w:pPr>
    </w:p>
    <w:p w14:paraId="4CE55E40" w14:textId="77777777" w:rsidR="005277E8" w:rsidRDefault="005277E8" w:rsidP="00C2148F">
      <w:pPr>
        <w:pStyle w:val="BaslikBosluklari"/>
      </w:pPr>
    </w:p>
    <w:p w14:paraId="642F9829" w14:textId="77777777" w:rsidR="00852693" w:rsidRDefault="00852693" w:rsidP="00C2148F">
      <w:pPr>
        <w:pStyle w:val="BaslikBosluklari"/>
      </w:pPr>
    </w:p>
    <w:p w14:paraId="782892A7" w14:textId="77777777" w:rsidR="00852693" w:rsidRDefault="00852693" w:rsidP="00C2148F">
      <w:pPr>
        <w:pStyle w:val="BaslikBosluklari"/>
      </w:pPr>
    </w:p>
    <w:p w14:paraId="57FCBBF2" w14:textId="77777777" w:rsidR="00852693" w:rsidRDefault="00852693" w:rsidP="00C2148F">
      <w:pPr>
        <w:pStyle w:val="BaslikBosluklari"/>
      </w:pPr>
    </w:p>
    <w:p w14:paraId="77FAEC34" w14:textId="77777777" w:rsidR="00852693" w:rsidRDefault="00852693" w:rsidP="00C2148F">
      <w:pPr>
        <w:pStyle w:val="BaslikBosluklari"/>
      </w:pPr>
    </w:p>
    <w:p w14:paraId="0E5328D0" w14:textId="77777777" w:rsidR="00852693" w:rsidRDefault="00852693" w:rsidP="00C2148F">
      <w:pPr>
        <w:pStyle w:val="BaslikBosluklari"/>
      </w:pPr>
    </w:p>
    <w:p w14:paraId="574CE37B" w14:textId="77777777" w:rsidR="00F15423" w:rsidRDefault="00F15423" w:rsidP="00C2148F">
      <w:pPr>
        <w:pStyle w:val="BaslikBosluklari"/>
        <w:sectPr w:rsidR="00F15423" w:rsidSect="00D95FAC">
          <w:headerReference w:type="default" r:id="rId12"/>
          <w:pgSz w:w="11906" w:h="16838" w:code="9"/>
          <w:pgMar w:top="1701" w:right="1418" w:bottom="1701" w:left="2268" w:header="709" w:footer="709" w:gutter="0"/>
          <w:pgNumType w:fmt="lowerRoman" w:start="1"/>
          <w:cols w:space="708"/>
          <w:titlePg/>
          <w:docGrid w:linePitch="360"/>
        </w:sectPr>
      </w:pPr>
    </w:p>
    <w:p w14:paraId="0970F227" w14:textId="77777777" w:rsidR="00852693" w:rsidRDefault="00852693" w:rsidP="00C2148F">
      <w:pPr>
        <w:pStyle w:val="BaslikBosluklari"/>
      </w:pPr>
    </w:p>
    <w:p w14:paraId="174FAA7F" w14:textId="77777777" w:rsidR="001244E9" w:rsidRDefault="001244E9" w:rsidP="00C2148F">
      <w:pPr>
        <w:pStyle w:val="BaslikBosluklari"/>
      </w:pPr>
    </w:p>
    <w:p w14:paraId="02AFF396" w14:textId="77777777" w:rsidR="00852693" w:rsidRPr="00FE1BC9" w:rsidRDefault="00852693"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 xml:space="preserve">Verilerin </w:t>
      </w:r>
      <w:proofErr w:type="gramStart"/>
      <w:r w:rsidR="00C15985" w:rsidRPr="0006315C">
        <w:rPr>
          <w:rFonts w:ascii="Times New Roman" w:hAnsi="Times New Roman"/>
          <w:sz w:val="24"/>
          <w:szCs w:val="24"/>
        </w:rPr>
        <w:t>kağıt</w:t>
      </w:r>
      <w:proofErr w:type="gramEnd"/>
      <w:r w:rsidR="00C15985" w:rsidRPr="0006315C">
        <w:rPr>
          <w:rFonts w:ascii="Times New Roman" w:hAnsi="Times New Roman"/>
          <w:sz w:val="24"/>
          <w:szCs w:val="24"/>
        </w:rPr>
        <w:t xml:space="preserve">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7F4FBE">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proofErr w:type="gramStart"/>
      <w:r w:rsidR="0006315C">
        <w:rPr>
          <w:rFonts w:ascii="Times New Roman" w:hAnsi="Times New Roman"/>
          <w:sz w:val="24"/>
          <w:szCs w:val="24"/>
        </w:rPr>
        <w:t>z</w:t>
      </w:r>
      <w:r w:rsidR="003B09BB" w:rsidRPr="003B09BB">
        <w:rPr>
          <w:rFonts w:ascii="Times New Roman" w:hAnsi="Times New Roman"/>
          <w:sz w:val="24"/>
          <w:szCs w:val="24"/>
        </w:rPr>
        <w:t>eka</w:t>
      </w:r>
      <w:proofErr w:type="gramEnd"/>
      <w:r w:rsidR="003B09BB" w:rsidRPr="003B09BB">
        <w:rPr>
          <w:rFonts w:ascii="Times New Roman" w:hAnsi="Times New Roman"/>
          <w:sz w:val="24"/>
          <w:szCs w:val="24"/>
        </w:rPr>
        <w:t xml:space="preserve">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5AAF9332" w:rsidR="006E4DE7" w:rsidRPr="00773D9A" w:rsidRDefault="001B2C55" w:rsidP="00940988">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Segmentasyon aşamasında görüntü her biri içerisinde farklı özelliklerin tutulduğu anlamlı bölgelere ayrılır</w:t>
      </w:r>
      <w:r w:rsidR="00852693">
        <w:rPr>
          <w:rFonts w:ascii="Times New Roman" w:hAnsi="Times New Roman"/>
          <w:sz w:val="24"/>
          <w:szCs w:val="24"/>
        </w:rPr>
        <w:t>. Sınıflandırma</w:t>
      </w:r>
      <w:r w:rsidR="005138AA">
        <w:rPr>
          <w:rFonts w:ascii="Times New Roman" w:hAnsi="Times New Roman"/>
          <w:sz w:val="24"/>
          <w:szCs w:val="24"/>
        </w:rPr>
        <w:t xml:space="preserv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w:t>
      </w:r>
      <w:r w:rsidR="00852693">
        <w:rPr>
          <w:rFonts w:ascii="Times New Roman" w:hAnsi="Times New Roman"/>
          <w:sz w:val="24"/>
          <w:szCs w:val="24"/>
        </w:rPr>
        <w:t>ön iş</w:t>
      </w:r>
      <w:r w:rsidR="00AE24A5">
        <w:rPr>
          <w:rFonts w:ascii="Times New Roman" w:hAnsi="Times New Roman"/>
          <w:sz w:val="24"/>
          <w:szCs w:val="24"/>
        </w:rPr>
        <w:t>leme</w:t>
      </w:r>
      <w:r w:rsidR="00852693">
        <w:rPr>
          <w:rFonts w:ascii="Times New Roman" w:hAnsi="Times New Roman"/>
          <w:sz w:val="24"/>
          <w:szCs w:val="24"/>
        </w:rPr>
        <w:t xml:space="preserve"> adımlarına</w:t>
      </w:r>
      <w:r w:rsidR="006E4DE7">
        <w:rPr>
          <w:rFonts w:ascii="Times New Roman" w:hAnsi="Times New Roman"/>
          <w:sz w:val="24"/>
          <w:szCs w:val="24"/>
        </w:rPr>
        <w:t xml:space="preserve"> tabi tutulur</w:t>
      </w:r>
      <w:r w:rsidR="00DC7733">
        <w:rPr>
          <w:rFonts w:ascii="Times New Roman" w:hAnsi="Times New Roman"/>
          <w:sz w:val="24"/>
          <w:szCs w:val="24"/>
        </w:rPr>
        <w:t xml:space="preserve">. Sonrasında </w:t>
      </w:r>
      <w:r w:rsidR="004E0450" w:rsidRPr="004E0450">
        <w:rPr>
          <w:rFonts w:ascii="Times New Roman" w:hAnsi="Times New Roman"/>
          <w:sz w:val="24"/>
          <w:szCs w:val="24"/>
        </w:rPr>
        <w:t>elde edilen</w:t>
      </w:r>
      <w:r w:rsidR="00DC7733">
        <w:rPr>
          <w:rFonts w:ascii="Times New Roman" w:hAnsi="Times New Roman"/>
          <w:sz w:val="24"/>
          <w:szCs w:val="24"/>
        </w:rPr>
        <w:t xml:space="preserve"> bu</w:t>
      </w:r>
      <w:r w:rsidR="004E0450" w:rsidRPr="004E0450">
        <w:rPr>
          <w:rFonts w:ascii="Times New Roman" w:hAnsi="Times New Roman"/>
          <w:sz w:val="24"/>
          <w:szCs w:val="24"/>
        </w:rPr>
        <w:t xml:space="preserve"> karakterler </w:t>
      </w:r>
      <w:r w:rsidR="006668DD">
        <w:rPr>
          <w:rFonts w:ascii="Times New Roman" w:hAnsi="Times New Roman"/>
          <w:sz w:val="24"/>
          <w:szCs w:val="24"/>
        </w:rPr>
        <w:t xml:space="preserve">etiketlendirilerek </w:t>
      </w:r>
      <w:r w:rsidR="00DC7733">
        <w:rPr>
          <w:rFonts w:ascii="Times New Roman" w:hAnsi="Times New Roman"/>
          <w:sz w:val="24"/>
          <w:szCs w:val="24"/>
        </w:rPr>
        <w:t>sınıflandırılmış</w:t>
      </w:r>
      <w:r w:rsidR="006668DD">
        <w:rPr>
          <w:rFonts w:ascii="Times New Roman" w:hAnsi="Times New Roman"/>
          <w:sz w:val="24"/>
          <w:szCs w:val="24"/>
        </w:rPr>
        <w:t xml:space="preserve">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w:t>
      </w:r>
      <w:r w:rsidR="00073D08">
        <w:rPr>
          <w:rFonts w:ascii="Times New Roman" w:hAnsi="Times New Roman"/>
          <w:sz w:val="24"/>
          <w:szCs w:val="24"/>
        </w:rPr>
        <w:t>geliştirilmiştir</w:t>
      </w:r>
      <w:r w:rsidR="00A86E35">
        <w:rPr>
          <w:rFonts w:ascii="Times New Roman" w:hAnsi="Times New Roman"/>
          <w:sz w:val="24"/>
          <w:szCs w:val="24"/>
        </w:rPr>
        <w:t xml:space="preserve">. </w:t>
      </w:r>
    </w:p>
    <w:p w14:paraId="5A7FFDB7" w14:textId="287A9078" w:rsidR="006E4DE7" w:rsidRDefault="006E4DE7" w:rsidP="00A37522">
      <w:pPr>
        <w:spacing w:after="0" w:line="360" w:lineRule="auto"/>
        <w:jc w:val="both"/>
        <w:rPr>
          <w:rFonts w:ascii="Times New Roman" w:hAnsi="Times New Roman"/>
          <w:sz w:val="24"/>
          <w:szCs w:val="24"/>
        </w:rPr>
      </w:pPr>
    </w:p>
    <w:p w14:paraId="0572A655" w14:textId="77777777" w:rsidR="00653E79" w:rsidRPr="00653E79" w:rsidRDefault="00653E79" w:rsidP="00653E79">
      <w:pPr>
        <w:spacing w:after="0" w:line="360" w:lineRule="auto"/>
        <w:jc w:val="both"/>
        <w:rPr>
          <w:rFonts w:ascii="Times New Roman" w:eastAsia="Times New Roman" w:hAnsi="Times New Roman"/>
          <w:kern w:val="0"/>
          <w:sz w:val="20"/>
          <w:szCs w:val="24"/>
          <w:lang w:eastAsia="tr-TR"/>
        </w:rPr>
      </w:pPr>
    </w:p>
    <w:p w14:paraId="60796671" w14:textId="0514AE42" w:rsidR="00D64AB5" w:rsidRPr="00653E79" w:rsidRDefault="00653E79" w:rsidP="00653E79">
      <w:pPr>
        <w:spacing w:after="0" w:line="360" w:lineRule="auto"/>
        <w:jc w:val="both"/>
        <w:rPr>
          <w:rFonts w:ascii="Times New Roman" w:hAnsi="Times New Roman"/>
          <w:sz w:val="24"/>
          <w:szCs w:val="24"/>
        </w:rPr>
      </w:pPr>
      <w:r w:rsidRPr="00653E79">
        <w:rPr>
          <w:rFonts w:ascii="Times New Roman" w:hAnsi="Times New Roman"/>
          <w:sz w:val="24"/>
          <w:szCs w:val="24"/>
        </w:rPr>
        <w:t>Projede model oluşturulduktan sonra, MNIST ve EMNIST test verileri ile özel olarak hazırlanmış test verileri kullanılarak testler gerçekleştirilmiş ve elde edilen sonuçlar, her bir test verisi için yapılan etiket tahminleriyle görsel olarak sunulmuştur. Ayrıca, özel olarak hazırlanan çeşitli form şablonları kullanılarak ek testler yapılmıştır. Modelin performansını değerlendiren metrikler ve sonuçlar, tabl</w:t>
      </w:r>
      <w:r>
        <w:rPr>
          <w:rFonts w:ascii="Times New Roman" w:hAnsi="Times New Roman"/>
          <w:sz w:val="24"/>
          <w:szCs w:val="24"/>
        </w:rPr>
        <w:t>olar ve görseller</w:t>
      </w:r>
      <w:r w:rsidRPr="00653E79">
        <w:rPr>
          <w:rFonts w:ascii="Times New Roman" w:hAnsi="Times New Roman"/>
          <w:sz w:val="24"/>
          <w:szCs w:val="24"/>
        </w:rPr>
        <w:t xml:space="preserve"> </w:t>
      </w:r>
      <w:r w:rsidRPr="00653E79">
        <w:rPr>
          <w:rFonts w:ascii="Times New Roman" w:hAnsi="Times New Roman"/>
          <w:sz w:val="24"/>
          <w:szCs w:val="24"/>
        </w:rPr>
        <w:lastRenderedPageBreak/>
        <w:t xml:space="preserve">halinde sunulmuştur. </w:t>
      </w:r>
      <w:r w:rsidR="00027E30">
        <w:rPr>
          <w:rFonts w:ascii="Times New Roman" w:hAnsi="Times New Roman"/>
          <w:sz w:val="24"/>
          <w:szCs w:val="24"/>
        </w:rPr>
        <w:t>Son ola</w:t>
      </w:r>
      <w:r w:rsidR="00122464">
        <w:rPr>
          <w:rFonts w:ascii="Times New Roman" w:hAnsi="Times New Roman"/>
          <w:sz w:val="24"/>
          <w:szCs w:val="24"/>
        </w:rPr>
        <w:t>r</w:t>
      </w:r>
      <w:r w:rsidR="00027E30">
        <w:rPr>
          <w:rFonts w:ascii="Times New Roman" w:hAnsi="Times New Roman"/>
          <w:sz w:val="24"/>
          <w:szCs w:val="24"/>
        </w:rPr>
        <w:t>ak ç</w:t>
      </w:r>
      <w:r w:rsidRPr="00653E79">
        <w:rPr>
          <w:rFonts w:ascii="Times New Roman" w:hAnsi="Times New Roman"/>
          <w:sz w:val="24"/>
          <w:szCs w:val="24"/>
        </w:rPr>
        <w:t>alışmanın eksikleri, gelecek planları ve sistemin başarısını artırmaya yönelik hedefle</w:t>
      </w:r>
      <w:r w:rsidR="00027E30">
        <w:rPr>
          <w:rFonts w:ascii="Times New Roman" w:hAnsi="Times New Roman"/>
          <w:sz w:val="24"/>
          <w:szCs w:val="24"/>
        </w:rPr>
        <w:t xml:space="preserve">r </w:t>
      </w:r>
      <w:r w:rsidRPr="00653E79">
        <w:rPr>
          <w:rFonts w:ascii="Times New Roman" w:hAnsi="Times New Roman"/>
          <w:sz w:val="24"/>
          <w:szCs w:val="24"/>
        </w:rPr>
        <w:t>açıklanmıştır.</w:t>
      </w: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Default="0079082B" w:rsidP="00E722A4">
      <w:pPr>
        <w:spacing w:after="0" w:line="360" w:lineRule="auto"/>
        <w:jc w:val="both"/>
        <w:rPr>
          <w:rFonts w:ascii="Times New Roman" w:eastAsia="Times New Roman" w:hAnsi="Times New Roman"/>
          <w:kern w:val="0"/>
          <w:sz w:val="20"/>
          <w:szCs w:val="24"/>
          <w:lang w:eastAsia="tr-TR"/>
        </w:rPr>
      </w:pPr>
    </w:p>
    <w:p w14:paraId="730CB206"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686FEB9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16BA9C66"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219FEA5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D9AE2B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1BA62A4"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73E807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772BCE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6D40A99"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5B7B81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23BB1047"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636252F"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5627B0F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6071235"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278DD6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7A0D04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920A99E"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E67B904"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B28938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FF8189B"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001647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D754297"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DE5CBD5"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697165B"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01883AA"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08B544B6"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4CDD9520"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9208A80"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7CF3A1EE"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4C61C013"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8780CCF"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54F705AE"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5E005BC" w14:textId="77777777" w:rsidR="00F15423" w:rsidRDefault="00F15423" w:rsidP="00E722A4">
      <w:pPr>
        <w:spacing w:after="0" w:line="360" w:lineRule="auto"/>
        <w:jc w:val="both"/>
        <w:rPr>
          <w:rFonts w:ascii="Times New Roman" w:eastAsia="Times New Roman" w:hAnsi="Times New Roman"/>
          <w:kern w:val="0"/>
          <w:sz w:val="20"/>
          <w:szCs w:val="24"/>
          <w:lang w:eastAsia="tr-TR"/>
        </w:rPr>
        <w:sectPr w:rsidR="00F15423" w:rsidSect="00F15423">
          <w:pgSz w:w="11906" w:h="16838" w:code="9"/>
          <w:pgMar w:top="1701" w:right="1418" w:bottom="1701" w:left="2268" w:header="709" w:footer="709" w:gutter="0"/>
          <w:pgNumType w:start="10"/>
          <w:cols w:space="708"/>
          <w:titlePg/>
          <w:docGrid w:linePitch="360"/>
        </w:sectPr>
      </w:pPr>
    </w:p>
    <w:p w14:paraId="6A4AE472"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67E02F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765432A" w14:textId="77777777" w:rsidR="00027E30" w:rsidRPr="00A87A1E" w:rsidRDefault="00027E30"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7F4FBE">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7F4FBE">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7F4FBE">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7F4FBE">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7F4FBE">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7F4FBE">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 xml:space="preserve">El Yazısı Rakam Tanıma İçin Destek Vektör Makinelerinin </w:t>
      </w:r>
      <w:proofErr w:type="gramStart"/>
      <w:r w:rsidRPr="00946E58">
        <w:t>Ve</w:t>
      </w:r>
      <w:proofErr w:type="gramEnd"/>
      <w:r w:rsidRPr="00946E58">
        <w:t xml:space="preserve"> Yapay Sinir Ağlarının Karşılaştırması</w:t>
      </w:r>
      <w:bookmarkEnd w:id="24"/>
    </w:p>
    <w:p w14:paraId="291A132C" w14:textId="77777777" w:rsidR="0047078A" w:rsidRPr="0047078A" w:rsidRDefault="0047078A" w:rsidP="007F4FBE">
      <w:pPr>
        <w:pStyle w:val="AnaParagrafYaziStiliSau"/>
      </w:pPr>
    </w:p>
    <w:p w14:paraId="6A88FE4A" w14:textId="737D8B96" w:rsidR="0047078A" w:rsidRPr="00F6706E" w:rsidRDefault="0047078A" w:rsidP="007F4FBE">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7F4FBE">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7F4FBE">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F15423">
          <w:pgSz w:w="11906" w:h="16838" w:code="9"/>
          <w:pgMar w:top="1701" w:right="1418" w:bottom="1701" w:left="2268" w:header="709" w:footer="709" w:gutter="0"/>
          <w:pgNumType w:start="13"/>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7F4FBE">
      <w:pPr>
        <w:pStyle w:val="AnaParagrafYaziStiliSau"/>
      </w:pPr>
    </w:p>
    <w:p w14:paraId="46EEC8E4" w14:textId="46D8196E" w:rsidR="00946E58" w:rsidRDefault="00946E58" w:rsidP="007F4FBE">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7F4FBE">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7F4FBE">
      <w:pPr>
        <w:pStyle w:val="AnaParagrafYaziStiliSau"/>
        <w:rPr>
          <w:lang w:val="en-US"/>
        </w:rPr>
      </w:pPr>
    </w:p>
    <w:p w14:paraId="2CBAECD0" w14:textId="0B4CB4E9" w:rsidR="00FA15BB" w:rsidRDefault="00FA15BB" w:rsidP="007F4FBE">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7F4FBE">
      <w:pPr>
        <w:pStyle w:val="AnaParagrafYaziStiliSau"/>
      </w:pPr>
    </w:p>
    <w:p w14:paraId="73FF058D" w14:textId="77777777" w:rsidR="00E32279" w:rsidRDefault="00FA15BB" w:rsidP="00601395">
      <w:pPr>
        <w:pStyle w:val="AnaParagrafYaziStiliSau"/>
        <w:jc w:val="center"/>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2F3C0251" w:rsidR="00E32279" w:rsidRDefault="00E32279" w:rsidP="00E32279">
      <w:pPr>
        <w:pStyle w:val="ResimYazs"/>
        <w:spacing w:after="0"/>
        <w:jc w:val="center"/>
      </w:pPr>
      <w:bookmarkStart w:id="28" w:name="_Toc168662887"/>
      <w:r>
        <w:t xml:space="preserve">Şekil 3. </w:t>
      </w:r>
      <w:r>
        <w:fldChar w:fldCharType="begin"/>
      </w:r>
      <w:r>
        <w:instrText xml:space="preserve"> SEQ Şekil_3. \* ARABIC </w:instrText>
      </w:r>
      <w:r>
        <w:fldChar w:fldCharType="separate"/>
      </w:r>
      <w:r w:rsidR="00CA111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7F4FBE">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7F4FBE">
      <w:pPr>
        <w:pStyle w:val="AnaParagrafYaziStiliSau"/>
      </w:pPr>
    </w:p>
    <w:p w14:paraId="2919515B" w14:textId="309A5733" w:rsidR="004B48D7" w:rsidRDefault="004B48D7" w:rsidP="007F4FBE">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7F4FBE">
      <w:pPr>
        <w:pStyle w:val="AnaParagrafYaziStiliSau"/>
        <w:rPr>
          <w:lang w:val="en-US"/>
        </w:rPr>
      </w:pPr>
    </w:p>
    <w:p w14:paraId="60BE0B27" w14:textId="2C13C528" w:rsidR="004D1518" w:rsidRDefault="00FA15BB" w:rsidP="007F4FBE">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7F4FBE">
      <w:pPr>
        <w:pStyle w:val="AnaParagrafYaziStiliSau"/>
      </w:pPr>
    </w:p>
    <w:p w14:paraId="20FED409" w14:textId="77777777" w:rsidR="00E32279" w:rsidRDefault="00FA15BB" w:rsidP="00601395">
      <w:pPr>
        <w:pStyle w:val="AnaParagrafYaziStiliSau"/>
        <w:jc w:val="center"/>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1DEA85C6" w:rsidR="006E5385" w:rsidRDefault="00E32279" w:rsidP="00E32279">
      <w:pPr>
        <w:pStyle w:val="ResimYazs"/>
        <w:jc w:val="center"/>
      </w:pPr>
      <w:bookmarkStart w:id="30" w:name="_Toc168662888"/>
      <w:r>
        <w:t xml:space="preserve">Şekil 3. </w:t>
      </w:r>
      <w:r>
        <w:fldChar w:fldCharType="begin"/>
      </w:r>
      <w:r>
        <w:instrText xml:space="preserve"> SEQ Şekil_3. \* ARABIC </w:instrText>
      </w:r>
      <w:r>
        <w:fldChar w:fldCharType="separate"/>
      </w:r>
      <w:r w:rsidR="00CA111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08693CD3" w:rsidR="00FA15BB" w:rsidRDefault="0070297C" w:rsidP="000035BF">
      <w:pPr>
        <w:pStyle w:val="IkincilAltBaslikSau"/>
      </w:pPr>
      <w:r>
        <w:t xml:space="preserve"> </w:t>
      </w:r>
      <w:bookmarkStart w:id="31" w:name="_Toc155810572"/>
      <w:r w:rsidR="00FA15BB" w:rsidRPr="00FA15BB">
        <w:t>Kütüphaneler</w:t>
      </w:r>
      <w:bookmarkEnd w:id="31"/>
      <w:r w:rsidR="001249CD">
        <w:t xml:space="preserve"> ve Araçlar</w:t>
      </w:r>
    </w:p>
    <w:p w14:paraId="0CD07682" w14:textId="77777777" w:rsidR="00D22A00" w:rsidRDefault="00D22A00" w:rsidP="007F4FBE">
      <w:pPr>
        <w:pStyle w:val="AnaParagrafYaziStiliSau"/>
      </w:pPr>
    </w:p>
    <w:p w14:paraId="17111BA8" w14:textId="480BDD7D" w:rsidR="00FA15BB" w:rsidRPr="00F6706E" w:rsidRDefault="00FA15BB" w:rsidP="007F4FBE">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7F4FBE">
      <w:pPr>
        <w:pStyle w:val="AnaParagrafYaziStiliSau"/>
      </w:pPr>
    </w:p>
    <w:p w14:paraId="7C823D3C" w14:textId="042811EF" w:rsidR="00FA15BB" w:rsidRDefault="00FA15BB" w:rsidP="007F4FBE">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7F4FBE">
      <w:pPr>
        <w:pStyle w:val="AnaParagrafYaziStiliSau"/>
      </w:pPr>
    </w:p>
    <w:p w14:paraId="3132EF3E" w14:textId="67574E97" w:rsidR="00FF25FC" w:rsidRPr="00F6706E" w:rsidRDefault="00FF25FC" w:rsidP="007F4FBE">
      <w:pPr>
        <w:pStyle w:val="AnaParagrafYaziStiliSau"/>
      </w:pPr>
      <w:r>
        <w:t xml:space="preserve">Pandas, </w:t>
      </w:r>
      <w:r w:rsidR="001360AD" w:rsidRPr="001360AD">
        <w:t>Python programlama dilinde veri manipülasyonu ve analizi için kullanılan</w:t>
      </w:r>
      <w:r w:rsidR="001360AD">
        <w:t xml:space="preserve"> </w:t>
      </w:r>
      <w:r w:rsidR="001360AD" w:rsidRPr="001360AD">
        <w:t xml:space="preserve">bir kütüphanedir. Verileri işlemek, temizlemek, dönüştürmek ve analiz etmek için geniş olanaklar </w:t>
      </w:r>
      <w:r w:rsidR="001360AD">
        <w:t>sağlar.</w:t>
      </w:r>
    </w:p>
    <w:p w14:paraId="30DA0EF8" w14:textId="77777777" w:rsidR="00D22A00" w:rsidRPr="00F6706E" w:rsidRDefault="00D22A00" w:rsidP="007F4FBE">
      <w:pPr>
        <w:pStyle w:val="AnaParagrafYaziStiliSau"/>
      </w:pPr>
    </w:p>
    <w:p w14:paraId="71C0D2EA" w14:textId="0BAB1010" w:rsidR="00FA15BB" w:rsidRDefault="00FA15BB" w:rsidP="007F4FBE">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w:t>
      </w:r>
      <w:proofErr w:type="gramStart"/>
      <w:r w:rsidRPr="00F6706E">
        <w:t>zeka</w:t>
      </w:r>
      <w:proofErr w:type="gramEnd"/>
      <w:r w:rsidRPr="00F6706E">
        <w:t xml:space="preserve"> uygulamaları için </w:t>
      </w:r>
      <w:r w:rsidR="00067017" w:rsidRPr="00F6706E">
        <w:t>uygundur</w:t>
      </w:r>
      <w:r w:rsidRPr="00F6706E">
        <w:t xml:space="preserve">. Esnekliğiyle, görüntü </w:t>
      </w:r>
      <w:r w:rsidRPr="00F6706E">
        <w:lastRenderedPageBreak/>
        <w:t>tanıma, doğal dil işleme ve endüstriyel ölçekte üretim tahminleri gibi farklı alanlarda kullanılabilir</w:t>
      </w:r>
      <w:r w:rsidR="004F7203" w:rsidRPr="00F6706E">
        <w:t xml:space="preserve"> [13].</w:t>
      </w:r>
    </w:p>
    <w:p w14:paraId="5CE88CCB" w14:textId="77777777" w:rsidR="001360AD" w:rsidRDefault="001360AD" w:rsidP="007F4FBE">
      <w:pPr>
        <w:pStyle w:val="AnaParagrafYaziStiliSau"/>
      </w:pPr>
    </w:p>
    <w:p w14:paraId="386CD976" w14:textId="57C906ED" w:rsidR="00FF25FC" w:rsidRPr="00F6706E" w:rsidRDefault="00FF25FC" w:rsidP="007F4FBE">
      <w:pPr>
        <w:pStyle w:val="AnaParagrafYaziStiliSau"/>
      </w:pPr>
      <w:r>
        <w:t xml:space="preserve">Keras, </w:t>
      </w:r>
      <w:r w:rsidR="001360AD" w:rsidRPr="001360AD">
        <w:t xml:space="preserve">Python'da derin öğrenme modelleri oluşturmak için kullanılan yüksek seviyeli bir yapay </w:t>
      </w:r>
      <w:proofErr w:type="gramStart"/>
      <w:r w:rsidR="001360AD" w:rsidRPr="001360AD">
        <w:t>zeka</w:t>
      </w:r>
      <w:proofErr w:type="gramEnd"/>
      <w:r w:rsidR="001360AD" w:rsidRPr="001360AD">
        <w:t xml:space="preserve"> kütüphanesidir</w:t>
      </w:r>
      <w:r w:rsidR="001360AD">
        <w:t xml:space="preserve">. </w:t>
      </w:r>
      <w:r w:rsidR="001360AD" w:rsidRPr="001360AD">
        <w:t>Modüler yapısı sayesinde farklı derin öğrenme mimarileri kolayca oluştur</w:t>
      </w:r>
      <w:r w:rsidR="001360AD">
        <w:t>ul</w:t>
      </w:r>
      <w:r w:rsidR="001360AD" w:rsidRPr="001360AD">
        <w:t>abilir, eğit</w:t>
      </w:r>
      <w:r w:rsidR="001360AD">
        <w:t>ilebilir ve değerlendirilebilir.</w:t>
      </w:r>
    </w:p>
    <w:p w14:paraId="4B8EF5BF" w14:textId="53D549F8" w:rsidR="004C5F8F" w:rsidRDefault="004C5F8F" w:rsidP="007F4FBE">
      <w:pPr>
        <w:pStyle w:val="AnaParagrafYaziStiliSau"/>
      </w:pPr>
    </w:p>
    <w:p w14:paraId="22AB93F6" w14:textId="175F7F64" w:rsidR="00FF25FC" w:rsidRDefault="00FF25FC" w:rsidP="007F4FBE">
      <w:pPr>
        <w:pStyle w:val="AnaParagrafYaziStiliSau"/>
      </w:pPr>
      <w:r>
        <w:t xml:space="preserve">OpenCV, </w:t>
      </w:r>
      <w:r w:rsidR="006B6150" w:rsidRPr="006B6150">
        <w:t>bilgisayarla görme ve görüntü işleme işlemleri için kullanılan açık kaynaklı bir kütüphanedir.</w:t>
      </w:r>
    </w:p>
    <w:p w14:paraId="6C97D10F" w14:textId="173C1880" w:rsidR="00FF25FC" w:rsidRDefault="00C71AB2" w:rsidP="007F4FBE">
      <w:pPr>
        <w:pStyle w:val="AnaParagrafYaziStiliSau"/>
      </w:pPr>
      <w:r>
        <w:t xml:space="preserve">    </w:t>
      </w:r>
    </w:p>
    <w:p w14:paraId="34AC6226" w14:textId="484C6EE4" w:rsidR="00FF25FC" w:rsidRDefault="009C555C" w:rsidP="007F4FBE">
      <w:pPr>
        <w:pStyle w:val="AnaParagrafYaziStiliSau"/>
      </w:pPr>
      <w:r>
        <w:t>S</w:t>
      </w:r>
      <w:r w:rsidR="00FF25FC">
        <w:t>eaborn ve matplotlib</w:t>
      </w:r>
      <w:r>
        <w:t xml:space="preserve"> veri görselleştirme işlemleri için kullanılan</w:t>
      </w:r>
      <w:r w:rsidR="00FF25FC">
        <w:t xml:space="preserve"> </w:t>
      </w:r>
      <w:r>
        <w:t xml:space="preserve">Python </w:t>
      </w:r>
      <w:r w:rsidR="00FF25FC">
        <w:t>kütüphaneler</w:t>
      </w:r>
      <w:r>
        <w:t>idir.</w:t>
      </w:r>
    </w:p>
    <w:p w14:paraId="6E6805EC" w14:textId="77777777" w:rsidR="00FF25FC" w:rsidRDefault="00FF25FC" w:rsidP="007F4FBE">
      <w:pPr>
        <w:pStyle w:val="AnaParagrafYaziStiliSau"/>
      </w:pPr>
    </w:p>
    <w:p w14:paraId="1FB958DA" w14:textId="6D263AD1" w:rsidR="001249CD" w:rsidRDefault="001249CD" w:rsidP="007F4FBE">
      <w:pPr>
        <w:pStyle w:val="AnaParagrafYaziStiliSau"/>
      </w:pPr>
      <w:r w:rsidRPr="001249CD">
        <w:t xml:space="preserve">Flask, </w:t>
      </w:r>
      <w:r>
        <w:t xml:space="preserve">Python tabanlı ve küçük ile orta ölçekli web uygulamaları geliştirmek için kullanılan framework'tür. Açık kaynak kodlu olan Flask, </w:t>
      </w:r>
      <w:r w:rsidRPr="001249CD">
        <w:t xml:space="preserve">Jinja2 şablon motoruyla dinamik HTML sayfaları oluşturma ve URL'leri belirli Python fonksiyonlarına yönlendirme </w:t>
      </w:r>
      <w:proofErr w:type="gramStart"/>
      <w:r w:rsidRPr="001249CD">
        <w:t>imkanı</w:t>
      </w:r>
      <w:proofErr w:type="gramEnd"/>
      <w:r w:rsidRPr="001249CD">
        <w:t xml:space="preserve"> sunar. </w:t>
      </w:r>
    </w:p>
    <w:p w14:paraId="1D36549B" w14:textId="77777777" w:rsidR="001249CD" w:rsidRDefault="001249CD" w:rsidP="007F4FBE">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7F4FBE">
      <w:pPr>
        <w:pStyle w:val="AnaParagrafYaziStiliSau"/>
      </w:pPr>
    </w:p>
    <w:p w14:paraId="32678327" w14:textId="5EB2A193" w:rsidR="00A4724B" w:rsidRDefault="008239F9" w:rsidP="007F4FBE">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00EC0E80">
        <w:t xml:space="preserve">satır </w:t>
      </w:r>
      <w:r w:rsidRPr="008239F9">
        <w:t>segmentasyon</w:t>
      </w:r>
      <w:r w:rsidR="00EC0E80">
        <w:t>u</w:t>
      </w:r>
      <w:r w:rsidRPr="008239F9">
        <w:t>,</w:t>
      </w:r>
      <w:r w:rsidR="0070297C">
        <w:t xml:space="preserve"> </w:t>
      </w:r>
      <w:r w:rsidR="00EC0E80">
        <w:t>karakter segmentasyonu,</w:t>
      </w:r>
      <w:r w:rsidR="0070297C">
        <w:t xml:space="preserve"> </w:t>
      </w:r>
      <w:r w:rsidRPr="008239F9">
        <w:t>sınıflandırma ve birleştirme aşamalar</w:t>
      </w:r>
      <w:r w:rsidR="00EC0E80">
        <w:t>ın</w:t>
      </w:r>
      <w:r w:rsidRPr="008239F9">
        <w:t xml:space="preserve">dan oluşmaktadır. </w:t>
      </w:r>
      <w:r w:rsidR="00EC0E80">
        <w:t xml:space="preserve">Karakter segmentasyonu ve sınıflandırma aşamalarında belirli </w:t>
      </w:r>
      <w:r w:rsidR="00901F1C">
        <w:t xml:space="preserve">ön işleme </w:t>
      </w:r>
      <w:r w:rsidR="00EC0E80">
        <w:t xml:space="preserve">adımları </w:t>
      </w:r>
      <w:r w:rsidR="00901F1C">
        <w:t xml:space="preserve">gerçekleştirilmiştir. </w:t>
      </w:r>
      <w:r w:rsidR="0070297C">
        <w:t xml:space="preserve">Şekil 3.3’te sistemin genel çalışma şeması </w:t>
      </w:r>
      <w:r w:rsidR="00901F1C">
        <w:t>verilmiştir.</w:t>
      </w:r>
    </w:p>
    <w:p w14:paraId="5D013701" w14:textId="77777777" w:rsidR="0091213D" w:rsidRDefault="0091213D" w:rsidP="007F4FBE">
      <w:pPr>
        <w:pStyle w:val="AnaParagrafYaziStiliSau"/>
      </w:pPr>
    </w:p>
    <w:p w14:paraId="0C4C7C43" w14:textId="77777777" w:rsidR="0070297C" w:rsidRDefault="0070297C" w:rsidP="007F4FBE">
      <w:pPr>
        <w:pStyle w:val="AnaParagrafYaziStiliSau"/>
      </w:pPr>
    </w:p>
    <w:p w14:paraId="71DFED02" w14:textId="77777777" w:rsidR="00044912" w:rsidRDefault="002036DC" w:rsidP="00601395">
      <w:pPr>
        <w:pStyle w:val="AnaParagrafYaziStiliSau"/>
        <w:jc w:val="center"/>
      </w:pPr>
      <w:r>
        <w:rPr>
          <w:noProof/>
        </w:rPr>
        <w:lastRenderedPageBreak/>
        <w:drawing>
          <wp:inline distT="0" distB="0" distL="0" distR="0" wp14:anchorId="11611A93" wp14:editId="2401349B">
            <wp:extent cx="3822488" cy="8291746"/>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15">
                      <a:extLst>
                        <a:ext uri="{28A0092B-C50C-407E-A947-70E740481C1C}">
                          <a14:useLocalDpi xmlns:a14="http://schemas.microsoft.com/office/drawing/2010/main" val="0"/>
                        </a:ext>
                      </a:extLst>
                    </a:blip>
                    <a:stretch>
                      <a:fillRect/>
                    </a:stretch>
                  </pic:blipFill>
                  <pic:spPr>
                    <a:xfrm>
                      <a:off x="0" y="0"/>
                      <a:ext cx="3822488" cy="8291746"/>
                    </a:xfrm>
                    <a:prstGeom prst="rect">
                      <a:avLst/>
                    </a:prstGeom>
                  </pic:spPr>
                </pic:pic>
              </a:graphicData>
            </a:graphic>
          </wp:inline>
        </w:drawing>
      </w:r>
    </w:p>
    <w:p w14:paraId="4C528E49" w14:textId="04AC0EE8" w:rsidR="00901F1C" w:rsidRDefault="00044912" w:rsidP="001C25E2">
      <w:pPr>
        <w:pStyle w:val="ResimYazs"/>
        <w:spacing w:after="0"/>
        <w:jc w:val="center"/>
      </w:pPr>
      <w:bookmarkStart w:id="33" w:name="_Toc168662889"/>
      <w:r>
        <w:t xml:space="preserve">Şekil 3. </w:t>
      </w:r>
      <w:r>
        <w:fldChar w:fldCharType="begin"/>
      </w:r>
      <w:r>
        <w:instrText xml:space="preserve"> SEQ Şekil_3. \* ARABIC </w:instrText>
      </w:r>
      <w:r>
        <w:fldChar w:fldCharType="separate"/>
      </w:r>
      <w:r w:rsidR="00CA1114">
        <w:rPr>
          <w:noProof/>
        </w:rPr>
        <w:t>3</w:t>
      </w:r>
      <w:r>
        <w:rPr>
          <w:noProof/>
        </w:rPr>
        <w:fldChar w:fldCharType="end"/>
      </w:r>
      <w:r>
        <w:t xml:space="preserve"> Sistemin Genel Çalışma Şeması</w:t>
      </w:r>
      <w:bookmarkEnd w:id="33"/>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7F4FBE">
      <w:pPr>
        <w:pStyle w:val="AnaParagrafYaziStiliSau"/>
        <w:rPr>
          <w:lang w:val="en-US"/>
        </w:rPr>
      </w:pPr>
    </w:p>
    <w:p w14:paraId="227D84BB" w14:textId="33E99748" w:rsidR="004313D1" w:rsidRDefault="00901F1C" w:rsidP="007F4FBE">
      <w:pPr>
        <w:pStyle w:val="AnaParagrafYaziStiliSau"/>
      </w:pPr>
      <w:r>
        <w:t xml:space="preserve">Bu çalışma için </w:t>
      </w:r>
      <w:r w:rsidR="00EE5BE0">
        <w:t xml:space="preserve">üniversite bilgilerinin, adres bilgilerinin ve kişisel bilgilerin alındığı </w:t>
      </w:r>
      <w:r w:rsidR="00601395">
        <w:t>üç</w:t>
      </w:r>
      <w:r>
        <w:t xml:space="preserve"> farklı form şablonu </w:t>
      </w:r>
      <w:r w:rsidR="00EE5BE0">
        <w:t xml:space="preserve">özel olarak </w:t>
      </w:r>
      <w:r>
        <w:t xml:space="preserve">oluşturulmuştur. </w:t>
      </w:r>
      <w:r w:rsidR="0015506B">
        <w:t xml:space="preserve">Şekil </w:t>
      </w:r>
      <w:r w:rsidR="00601395">
        <w:t>3.4’t</w:t>
      </w:r>
      <w:r w:rsidR="0015506B">
        <w:t>e bu form şablonları verilmiştir.</w:t>
      </w:r>
      <w:r w:rsidR="001E6FB0">
        <w:t xml:space="preserve"> </w:t>
      </w:r>
      <w:r>
        <w:t xml:space="preserve">Bu form şablonlarının fotoğrafları sadece el yazısının bulunduğu kısmı içerecek şekilde kırpılarak sisteme girdi olarak verilir. Girdi olarak verilen görüntü </w:t>
      </w:r>
      <w:r w:rsidR="00E3543A">
        <w:t xml:space="preserve">satır </w:t>
      </w:r>
      <w:r w:rsidR="00AE383E" w:rsidRPr="00115ADA">
        <w:t>seg</w:t>
      </w:r>
      <w:r w:rsidR="005138AA">
        <w:t>mentasyon</w:t>
      </w:r>
      <w:r w:rsidR="00AE383E" w:rsidRPr="00115ADA">
        <w:t xml:space="preserve"> işlemine tabi tutulacaktır. </w:t>
      </w:r>
    </w:p>
    <w:p w14:paraId="5D1FA22B" w14:textId="77777777" w:rsidR="00EE5BE0" w:rsidRDefault="00EE5BE0" w:rsidP="007F4FBE">
      <w:pPr>
        <w:pStyle w:val="AnaParagrafYaziStiliSau"/>
      </w:pPr>
    </w:p>
    <w:p w14:paraId="12F21A99" w14:textId="77777777" w:rsidR="004313D1" w:rsidRDefault="0015506B" w:rsidP="004313D1">
      <w:pPr>
        <w:keepNext/>
        <w:spacing w:after="0"/>
        <w:jc w:val="center"/>
      </w:pPr>
      <w:r w:rsidRPr="0015506B">
        <w:rPr>
          <w:noProof/>
        </w:rPr>
        <w:drawing>
          <wp:inline distT="0" distB="0" distL="0" distR="0" wp14:anchorId="6E4FB1AB" wp14:editId="414A9E06">
            <wp:extent cx="4218214" cy="4858272"/>
            <wp:effectExtent l="0" t="0" r="0" b="0"/>
            <wp:docPr id="104645733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57335" name="Resim 1" descr="metin, ekran görüntüsü, yazılım, bilgisayar simgesi içeren bir resim&#10;&#10;Açıklama otomatik olarak oluşturuldu"/>
                    <pic:cNvPicPr/>
                  </pic:nvPicPr>
                  <pic:blipFill>
                    <a:blip r:embed="rId16"/>
                    <a:stretch>
                      <a:fillRect/>
                    </a:stretch>
                  </pic:blipFill>
                  <pic:spPr>
                    <a:xfrm>
                      <a:off x="0" y="0"/>
                      <a:ext cx="4227431" cy="4868888"/>
                    </a:xfrm>
                    <a:prstGeom prst="rect">
                      <a:avLst/>
                    </a:prstGeom>
                  </pic:spPr>
                </pic:pic>
              </a:graphicData>
            </a:graphic>
          </wp:inline>
        </w:drawing>
      </w:r>
    </w:p>
    <w:p w14:paraId="06ED97A6" w14:textId="3171E241" w:rsidR="0015506B" w:rsidRDefault="004313D1" w:rsidP="004313D1">
      <w:pPr>
        <w:pStyle w:val="ResimYazs"/>
        <w:jc w:val="center"/>
      </w:pPr>
      <w:bookmarkStart w:id="35" w:name="_Toc168662890"/>
      <w:r>
        <w:t xml:space="preserve">Şekil 3. </w:t>
      </w:r>
      <w:r>
        <w:fldChar w:fldCharType="begin"/>
      </w:r>
      <w:r>
        <w:instrText xml:space="preserve"> SEQ Şekil_3. \* ARABIC </w:instrText>
      </w:r>
      <w:r>
        <w:fldChar w:fldCharType="separate"/>
      </w:r>
      <w:r w:rsidR="00CA1114">
        <w:rPr>
          <w:noProof/>
        </w:rPr>
        <w:t>4</w:t>
      </w:r>
      <w:r>
        <w:fldChar w:fldCharType="end"/>
      </w:r>
      <w:r>
        <w:t xml:space="preserve"> Form Şablonları</w:t>
      </w:r>
      <w:bookmarkEnd w:id="35"/>
    </w:p>
    <w:p w14:paraId="5261BE34" w14:textId="3858543E" w:rsidR="00EF72BC" w:rsidRDefault="00EF72BC" w:rsidP="000035BF">
      <w:pPr>
        <w:spacing w:after="0"/>
      </w:pPr>
    </w:p>
    <w:p w14:paraId="2F6FF24A" w14:textId="77777777" w:rsidR="006B6150" w:rsidRDefault="006B6150" w:rsidP="000035BF">
      <w:pPr>
        <w:spacing w:after="0"/>
      </w:pPr>
    </w:p>
    <w:p w14:paraId="709FB8AE" w14:textId="77777777" w:rsidR="006B6150" w:rsidRDefault="006B6150" w:rsidP="000035BF">
      <w:pPr>
        <w:spacing w:after="0"/>
      </w:pPr>
    </w:p>
    <w:p w14:paraId="24241564" w14:textId="77777777" w:rsidR="006B6150" w:rsidRDefault="006B6150" w:rsidP="000035BF">
      <w:pPr>
        <w:spacing w:after="0"/>
      </w:pPr>
    </w:p>
    <w:p w14:paraId="7684C18B" w14:textId="77777777" w:rsidR="00EE5BE0" w:rsidRDefault="00EE5BE0" w:rsidP="000035BF">
      <w:pPr>
        <w:spacing w:after="0"/>
      </w:pPr>
    </w:p>
    <w:p w14:paraId="751F1583" w14:textId="77777777" w:rsidR="00EE5BE0" w:rsidRDefault="00EE5BE0" w:rsidP="000035BF">
      <w:pPr>
        <w:spacing w:after="0"/>
      </w:pPr>
    </w:p>
    <w:p w14:paraId="177A3BD9" w14:textId="77777777" w:rsidR="005E0FD1" w:rsidRDefault="005E0FD1" w:rsidP="000035BF">
      <w:pPr>
        <w:spacing w:after="0"/>
      </w:pPr>
    </w:p>
    <w:p w14:paraId="57106486" w14:textId="3349D3FE" w:rsidR="00901F1C" w:rsidRDefault="00901F1C" w:rsidP="00901F1C">
      <w:pPr>
        <w:pStyle w:val="IkincilAltBaslikSau"/>
      </w:pPr>
      <w:r>
        <w:lastRenderedPageBreak/>
        <w:t xml:space="preserve"> Satır Segmentasyonu</w:t>
      </w:r>
    </w:p>
    <w:p w14:paraId="4176E837" w14:textId="77777777" w:rsidR="00EF72BC" w:rsidRDefault="00EF72BC" w:rsidP="007F4FBE">
      <w:pPr>
        <w:pStyle w:val="AnaParagrafYaziStiliSau"/>
        <w:rPr>
          <w:lang w:val="en-US"/>
        </w:rPr>
      </w:pPr>
    </w:p>
    <w:p w14:paraId="250D5180" w14:textId="0038DE32" w:rsidR="00CB19FA" w:rsidRDefault="00651F34" w:rsidP="007F4FBE">
      <w:pPr>
        <w:pStyle w:val="AnaParagrafYaziStiliSau"/>
      </w:pPr>
      <w:r>
        <w:t>Girdi olarak alınan</w:t>
      </w:r>
      <w:r w:rsidR="00A3245E">
        <w:t xml:space="preserve"> </w:t>
      </w:r>
      <w:r w:rsidR="00E7687F">
        <w:t>resmin</w:t>
      </w:r>
      <w:r w:rsidR="00CB19FA">
        <w:t xml:space="preserve"> yükseklik ve genişlik boyutları </w:t>
      </w:r>
      <w:r w:rsidR="00E7687F">
        <w:t>belirlenir</w:t>
      </w:r>
      <w:r w:rsidR="00CB19FA">
        <w:t xml:space="preserve"> ve </w:t>
      </w:r>
      <w:r w:rsidR="00A3245E">
        <w:t>form şablonundaki satır sayısına göre eşit şekilde parçalara yani satırlara ayrılır</w:t>
      </w:r>
      <w:r w:rsidR="00CB19FA">
        <w:t>.</w:t>
      </w:r>
      <w:r w:rsidR="00E7687F">
        <w:t xml:space="preserve"> Şekil </w:t>
      </w:r>
      <w:r w:rsidR="00477E51">
        <w:t>3.5’te</w:t>
      </w:r>
      <w:r w:rsidR="00E7687F">
        <w:t xml:space="preserve"> satır segmentasyon örneği verilmiştir.</w:t>
      </w:r>
    </w:p>
    <w:p w14:paraId="3671F7DC" w14:textId="77777777" w:rsidR="00477E51" w:rsidRPr="00CB19FA" w:rsidRDefault="00477E51" w:rsidP="007F4FBE">
      <w:pPr>
        <w:pStyle w:val="AnaParagrafYaziStiliSau"/>
        <w:rPr>
          <w:lang w:val="en-US"/>
        </w:rPr>
      </w:pPr>
    </w:p>
    <w:p w14:paraId="4BABBCBA" w14:textId="77777777" w:rsidR="00477E51" w:rsidRDefault="005951AE" w:rsidP="00477E51">
      <w:pPr>
        <w:pStyle w:val="AnaParagrafYaziStiliSau"/>
        <w:keepNext/>
        <w:jc w:val="center"/>
      </w:pPr>
      <w:r>
        <w:rPr>
          <w:noProof/>
        </w:rPr>
        <w:drawing>
          <wp:inline distT="0" distB="0" distL="0" distR="0" wp14:anchorId="3DB1DBF1" wp14:editId="21B7F0C0">
            <wp:extent cx="4342192" cy="3245666"/>
            <wp:effectExtent l="0" t="0" r="1270" b="0"/>
            <wp:docPr id="20508327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2797" name=""/>
                    <pic:cNvPicPr/>
                  </pic:nvPicPr>
                  <pic:blipFill rotWithShape="1">
                    <a:blip r:embed="rId17"/>
                    <a:srcRect t="3463" b="2675"/>
                    <a:stretch/>
                  </pic:blipFill>
                  <pic:spPr bwMode="auto">
                    <a:xfrm>
                      <a:off x="0" y="0"/>
                      <a:ext cx="4352788" cy="3253586"/>
                    </a:xfrm>
                    <a:prstGeom prst="rect">
                      <a:avLst/>
                    </a:prstGeom>
                    <a:ln>
                      <a:noFill/>
                    </a:ln>
                    <a:extLst>
                      <a:ext uri="{53640926-AAD7-44D8-BBD7-CCE9431645EC}">
                        <a14:shadowObscured xmlns:a14="http://schemas.microsoft.com/office/drawing/2010/main"/>
                      </a:ext>
                    </a:extLst>
                  </pic:spPr>
                </pic:pic>
              </a:graphicData>
            </a:graphic>
          </wp:inline>
        </w:drawing>
      </w:r>
    </w:p>
    <w:p w14:paraId="74A869ED" w14:textId="1F0B5A5A" w:rsidR="00CB19FA" w:rsidRDefault="00477E51" w:rsidP="002512E5">
      <w:pPr>
        <w:pStyle w:val="ResimYazs"/>
        <w:jc w:val="center"/>
        <w:rPr>
          <w:lang w:val="en-US"/>
        </w:rPr>
      </w:pPr>
      <w:bookmarkStart w:id="36" w:name="_Toc168662891"/>
      <w:r>
        <w:t xml:space="preserve">Şekil 3. </w:t>
      </w:r>
      <w:r>
        <w:fldChar w:fldCharType="begin"/>
      </w:r>
      <w:r>
        <w:instrText xml:space="preserve"> SEQ Şekil_3. \* ARABIC </w:instrText>
      </w:r>
      <w:r>
        <w:fldChar w:fldCharType="separate"/>
      </w:r>
      <w:r w:rsidR="00CA1114">
        <w:rPr>
          <w:noProof/>
        </w:rPr>
        <w:t>5</w:t>
      </w:r>
      <w:r>
        <w:fldChar w:fldCharType="end"/>
      </w:r>
      <w:r>
        <w:t xml:space="preserve"> Satır Segmentasyonu</w:t>
      </w:r>
      <w:bookmarkEnd w:id="36"/>
    </w:p>
    <w:p w14:paraId="35D8E07D" w14:textId="77777777" w:rsidR="005951AE" w:rsidRPr="00EF72BC" w:rsidRDefault="005951AE" w:rsidP="007F4FBE">
      <w:pPr>
        <w:pStyle w:val="AnaParagrafYaziStiliSau"/>
        <w:rPr>
          <w:lang w:val="en-US"/>
        </w:rPr>
      </w:pPr>
    </w:p>
    <w:p w14:paraId="61078D34" w14:textId="13510CC9" w:rsidR="00A4724B" w:rsidRDefault="00AE383E" w:rsidP="000035BF">
      <w:pPr>
        <w:pStyle w:val="IkincilAltBaslikSau"/>
      </w:pPr>
      <w:r>
        <w:t xml:space="preserve"> </w:t>
      </w:r>
      <w:r w:rsidR="00CB19FA">
        <w:t>Karakter Segmentasyon</w:t>
      </w:r>
      <w:r w:rsidR="00947A8A">
        <w:t>u</w:t>
      </w:r>
    </w:p>
    <w:p w14:paraId="7A09B7C8" w14:textId="77777777" w:rsidR="00115ADA" w:rsidRDefault="00115ADA" w:rsidP="007F4FBE">
      <w:pPr>
        <w:pStyle w:val="AnaParagrafYaziStiliSau"/>
        <w:rPr>
          <w:lang w:val="en-US"/>
        </w:rPr>
      </w:pPr>
    </w:p>
    <w:p w14:paraId="160AB096" w14:textId="03B7C967" w:rsidR="00F6706E" w:rsidRPr="00CB19FA" w:rsidRDefault="00CB19FA" w:rsidP="007F4FBE">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w:t>
      </w:r>
      <w:r w:rsidR="00651F34">
        <w:t>Eşikleme işlemi, görüntüye Otsu’nun Binarizasyon yöntemi uygulanarak yapılır. Bu yöntem</w:t>
      </w:r>
      <w:r w:rsidR="00651F34" w:rsidRPr="00D64CD2">
        <w:t>, görüntünün yalnızca nesne (ön plan) ve arka plandan oluştuğunu ve arka planın heterojenliğinin ve çeşitliliğinin göz ardı edildiğini varsayan doğrusal diskriminant kriteri</w:t>
      </w:r>
      <w:r w:rsidR="00651F34">
        <w:t xml:space="preserve">dir </w:t>
      </w:r>
      <w:r w:rsidR="00651F34" w:rsidRPr="006B6150">
        <w:t>[16].</w:t>
      </w:r>
      <w:r w:rsidR="00651F34">
        <w:t xml:space="preserve"> Böylelikle</w:t>
      </w:r>
      <w:r w:rsidR="00651F34" w:rsidRPr="00195BCB">
        <w:t xml:space="preserve"> girdi verisi elde edilirken meydana gelen çekim veya ışık gibi farklılıklar en aza indir</w:t>
      </w:r>
      <w:r w:rsidR="00651F34">
        <w:t>ilmiş olur</w:t>
      </w:r>
      <w:r w:rsidR="00651F34" w:rsidRPr="00195BCB">
        <w:t xml:space="preserve">. </w:t>
      </w:r>
      <w:r>
        <w:t>Karakter segmentasyonu için arka plan koyu ön plan ise açık renk olacak şekilde ayarlanmıştır.</w:t>
      </w:r>
      <w:r>
        <w:rPr>
          <w:lang w:val="en-US"/>
        </w:rPr>
        <w:t xml:space="preserve"> </w:t>
      </w:r>
      <w:bookmarkStart w:id="37" w:name="_Toc346019792"/>
      <w:bookmarkEnd w:id="0"/>
    </w:p>
    <w:p w14:paraId="0A2E0897" w14:textId="77777777" w:rsidR="008B3906" w:rsidRDefault="008B3906" w:rsidP="007F4FBE">
      <w:pPr>
        <w:pStyle w:val="AnaParagrafYaziStiliSau"/>
      </w:pPr>
    </w:p>
    <w:p w14:paraId="1D32FC8C" w14:textId="35045B87" w:rsidR="008B3906" w:rsidRDefault="008B3906" w:rsidP="007F4FBE">
      <w:pPr>
        <w:pStyle w:val="AnaParagrafYaziStiliSau"/>
      </w:pPr>
      <w:r>
        <w:lastRenderedPageBreak/>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r w:rsidR="00D277DA">
        <w:t xml:space="preserve"> </w:t>
      </w:r>
    </w:p>
    <w:p w14:paraId="07A73A39" w14:textId="77777777" w:rsidR="002512E5" w:rsidRDefault="002512E5" w:rsidP="007F4FBE">
      <w:pPr>
        <w:pStyle w:val="AnaParagrafYaziStiliSau"/>
      </w:pPr>
    </w:p>
    <w:p w14:paraId="1BE2257C" w14:textId="721D7B60" w:rsidR="00D277DA" w:rsidRDefault="00D277DA" w:rsidP="007F4FBE">
      <w:pPr>
        <w:pStyle w:val="AnaParagrafYaziStiliSau"/>
      </w:pPr>
      <w:r>
        <w:t xml:space="preserve">Şekil </w:t>
      </w:r>
      <w:r w:rsidR="002512E5">
        <w:t>3.6’da</w:t>
      </w:r>
      <w:r>
        <w:t xml:space="preserve"> karakter segmentasyonu örneği verilmiştir.</w:t>
      </w:r>
    </w:p>
    <w:p w14:paraId="27137204" w14:textId="77777777" w:rsidR="003D1249" w:rsidRDefault="003D1249" w:rsidP="007F4FBE">
      <w:pPr>
        <w:pStyle w:val="AnaParagrafYaziStiliSau"/>
        <w:rPr>
          <w:highlight w:val="yellow"/>
        </w:rPr>
      </w:pPr>
    </w:p>
    <w:p w14:paraId="6F57F35B" w14:textId="77777777" w:rsidR="002512E5" w:rsidRDefault="00F75802" w:rsidP="002512E5">
      <w:pPr>
        <w:pStyle w:val="AnaParagrafYaziStiliSau"/>
        <w:keepNext/>
        <w:jc w:val="center"/>
      </w:pPr>
      <w:r w:rsidRPr="00F75802">
        <w:rPr>
          <w:noProof/>
        </w:rPr>
        <w:drawing>
          <wp:inline distT="0" distB="0" distL="0" distR="0" wp14:anchorId="2D840AA9" wp14:editId="1535186A">
            <wp:extent cx="4658919" cy="1970689"/>
            <wp:effectExtent l="0" t="0" r="8890" b="0"/>
            <wp:docPr id="660747884"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7884" name="Resim 1" descr="metin, yazı tipi, ekran görüntüsü, sayı, numara içeren bir resim&#10;&#10;Açıklama otomatik olarak oluşturuldu"/>
                    <pic:cNvPicPr/>
                  </pic:nvPicPr>
                  <pic:blipFill>
                    <a:blip r:embed="rId18"/>
                    <a:stretch>
                      <a:fillRect/>
                    </a:stretch>
                  </pic:blipFill>
                  <pic:spPr>
                    <a:xfrm>
                      <a:off x="0" y="0"/>
                      <a:ext cx="4695821" cy="1986298"/>
                    </a:xfrm>
                    <a:prstGeom prst="rect">
                      <a:avLst/>
                    </a:prstGeom>
                  </pic:spPr>
                </pic:pic>
              </a:graphicData>
            </a:graphic>
          </wp:inline>
        </w:drawing>
      </w:r>
    </w:p>
    <w:p w14:paraId="1647F00B" w14:textId="3660A548" w:rsidR="003D1249" w:rsidRDefault="002512E5" w:rsidP="002512E5">
      <w:pPr>
        <w:pStyle w:val="ResimYazs"/>
        <w:jc w:val="center"/>
      </w:pPr>
      <w:bookmarkStart w:id="38" w:name="_Toc168662892"/>
      <w:r>
        <w:t xml:space="preserve">Şekil 3. </w:t>
      </w:r>
      <w:r>
        <w:fldChar w:fldCharType="begin"/>
      </w:r>
      <w:r>
        <w:instrText xml:space="preserve"> SEQ Şekil_3. \* ARABIC </w:instrText>
      </w:r>
      <w:r>
        <w:fldChar w:fldCharType="separate"/>
      </w:r>
      <w:r w:rsidR="00CA1114">
        <w:rPr>
          <w:noProof/>
        </w:rPr>
        <w:t>6</w:t>
      </w:r>
      <w:r>
        <w:fldChar w:fldCharType="end"/>
      </w:r>
      <w:r>
        <w:t xml:space="preserve"> Karakter Segmentasyonu</w:t>
      </w:r>
      <w:bookmarkEnd w:id="38"/>
    </w:p>
    <w:p w14:paraId="5AB73FA3" w14:textId="77777777" w:rsidR="002512E5" w:rsidRPr="002512E5" w:rsidRDefault="002512E5" w:rsidP="002512E5">
      <w:pPr>
        <w:rPr>
          <w:highlight w:val="yellow"/>
          <w:lang w:eastAsia="tr-TR"/>
        </w:rPr>
      </w:pPr>
    </w:p>
    <w:p w14:paraId="70AADBF4" w14:textId="2EB030A9" w:rsidR="00F75802" w:rsidRDefault="0021404A" w:rsidP="004B688B">
      <w:pPr>
        <w:pStyle w:val="AnaParagrafYaziStiliSau"/>
        <w:spacing w:after="120"/>
      </w:pPr>
      <w:r w:rsidRPr="0021404A">
        <w:t>Karak</w:t>
      </w:r>
      <w:r>
        <w:t xml:space="preserve">terler bitişik yazıldığında parçalama işlemi doğru şekilde gerçekleştirilememektedir. </w:t>
      </w:r>
      <w:r w:rsidR="00D277DA">
        <w:t>“</w:t>
      </w:r>
      <w:proofErr w:type="gramStart"/>
      <w:r w:rsidR="00D277DA">
        <w:t>merhaba</w:t>
      </w:r>
      <w:proofErr w:type="gramEnd"/>
      <w:r w:rsidR="00D277DA">
        <w:t xml:space="preserve">” kelimesinde bulunan “e” ve “r” harfleri ile “a” ve “b” harfleri bitişik yazıldığından parçalama işlemi Şekil </w:t>
      </w:r>
      <w:r w:rsidR="002512E5">
        <w:t>3.7’</w:t>
      </w:r>
      <w:r w:rsidR="00D277DA">
        <w:t>deki gibi gerçekleştirilmiş olur. Bu da karakterlerin yanlış etiketlendirilmesine sebep olur. Bu yüzden sisteme gönderilen yazılarda karakterlerin birbirinden ayrı yazılması gerekmektedir.</w:t>
      </w:r>
    </w:p>
    <w:p w14:paraId="004F100B" w14:textId="77777777" w:rsidR="005533B8" w:rsidRPr="004B688B" w:rsidRDefault="005533B8" w:rsidP="004B688B">
      <w:pPr>
        <w:pStyle w:val="AnaParagrafYaziStiliSau"/>
        <w:spacing w:after="120"/>
      </w:pPr>
    </w:p>
    <w:p w14:paraId="65ED1A74" w14:textId="77777777" w:rsidR="00D34335" w:rsidRDefault="00D277DA" w:rsidP="00D34335">
      <w:pPr>
        <w:pStyle w:val="AnaParagrafYaziStiliSau"/>
        <w:keepNext/>
        <w:jc w:val="center"/>
      </w:pPr>
      <w:r w:rsidRPr="00D277DA">
        <w:rPr>
          <w:noProof/>
        </w:rPr>
        <w:lastRenderedPageBreak/>
        <w:drawing>
          <wp:inline distT="0" distB="0" distL="0" distR="0" wp14:anchorId="403F4394" wp14:editId="6988BDD5">
            <wp:extent cx="5015734" cy="677917"/>
            <wp:effectExtent l="0" t="0" r="0" b="8255"/>
            <wp:docPr id="504119961" name="Resim 1" descr="yazı tipi, metin,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9961" name="Resim 1" descr="yazı tipi, metin, grafik, grafik tasarım içeren bir resim&#10;&#10;Açıklama otomatik olarak oluşturuldu"/>
                    <pic:cNvPicPr/>
                  </pic:nvPicPr>
                  <pic:blipFill>
                    <a:blip r:embed="rId19"/>
                    <a:stretch>
                      <a:fillRect/>
                    </a:stretch>
                  </pic:blipFill>
                  <pic:spPr>
                    <a:xfrm>
                      <a:off x="0" y="0"/>
                      <a:ext cx="5258287" cy="710700"/>
                    </a:xfrm>
                    <a:prstGeom prst="rect">
                      <a:avLst/>
                    </a:prstGeom>
                  </pic:spPr>
                </pic:pic>
              </a:graphicData>
            </a:graphic>
          </wp:inline>
        </w:drawing>
      </w:r>
    </w:p>
    <w:p w14:paraId="0431C7E2" w14:textId="6CB2D1C4" w:rsidR="001C25E2" w:rsidRDefault="00D34335" w:rsidP="004B688B">
      <w:pPr>
        <w:pStyle w:val="ResimYazs"/>
        <w:jc w:val="center"/>
      </w:pPr>
      <w:bookmarkStart w:id="39" w:name="_Toc168662893"/>
      <w:r>
        <w:t xml:space="preserve">Şekil 3. </w:t>
      </w:r>
      <w:r>
        <w:fldChar w:fldCharType="begin"/>
      </w:r>
      <w:r>
        <w:instrText xml:space="preserve"> SEQ Şekil_3. \* ARABIC </w:instrText>
      </w:r>
      <w:r>
        <w:fldChar w:fldCharType="separate"/>
      </w:r>
      <w:r w:rsidR="00CA1114">
        <w:rPr>
          <w:noProof/>
        </w:rPr>
        <w:t>7</w:t>
      </w:r>
      <w:r>
        <w:fldChar w:fldCharType="end"/>
      </w:r>
      <w:r>
        <w:t xml:space="preserve"> Hatalı Karakter Segmentasyonu</w:t>
      </w:r>
      <w:bookmarkEnd w:id="39"/>
    </w:p>
    <w:p w14:paraId="78997025" w14:textId="349AEF57" w:rsidR="00E13984" w:rsidRPr="00E13984" w:rsidRDefault="00E13984" w:rsidP="00E13984">
      <w:pPr>
        <w:pStyle w:val="AnaParagrafYaziStiliSau"/>
      </w:pPr>
      <w:r w:rsidRPr="00E13984">
        <w:t xml:space="preserve">Eğitim sırasında kullanılan EMNIST veri seti İngiliz Alfabesinden oluştuğu için Türkçe karakterler kullanılmamaktadır. Ayrıca karakter segmentasyon “i” ve “j” gibi noktalı harflerin noktalarının ayrı bir karakter olarak algılanmasından dolayı tahmin kısmında sorun yaşanabilmektedir. </w:t>
      </w:r>
      <w:r>
        <w:t>Bundan dolayı test aşamalarında noktalı harfler kullanılmamıştır.</w:t>
      </w:r>
    </w:p>
    <w:p w14:paraId="4017FF69" w14:textId="77777777" w:rsidR="005533B8" w:rsidRPr="005533B8" w:rsidRDefault="005533B8" w:rsidP="005533B8">
      <w:pPr>
        <w:rPr>
          <w:lang w:eastAsia="tr-TR"/>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7F4FBE">
      <w:pPr>
        <w:pStyle w:val="AnaParagrafYaziStiliSau"/>
        <w:rPr>
          <w:lang w:val="en-US"/>
        </w:rPr>
      </w:pPr>
    </w:p>
    <w:p w14:paraId="0984258A" w14:textId="3F9C86D9" w:rsidR="003D3598" w:rsidRDefault="003D3598" w:rsidP="007F4FBE">
      <w:pPr>
        <w:pStyle w:val="AnaParagrafYaziStiliSau"/>
      </w:pPr>
      <w:r>
        <w:t>Bu</w:t>
      </w:r>
      <w:r w:rsidR="00344A6E">
        <w:t xml:space="preserve"> aşama</w:t>
      </w:r>
      <w:r>
        <w:t>da</w:t>
      </w:r>
      <w:r w:rsidR="00344A6E">
        <w:t xml:space="preserve"> </w:t>
      </w:r>
      <w:r>
        <w:t xml:space="preserve">MNIST ve EMNIST veri setleri </w:t>
      </w:r>
      <w:proofErr w:type="gramStart"/>
      <w:r>
        <w:t>ile birlikte</w:t>
      </w:r>
      <w:proofErr w:type="gramEnd"/>
      <w:r>
        <w:t xml:space="preserve"> aynı CNN modeli ayrı ayrı eğitilmiştir.</w:t>
      </w:r>
    </w:p>
    <w:p w14:paraId="34F28730" w14:textId="77777777" w:rsidR="00553541" w:rsidRDefault="00553541" w:rsidP="007F4FBE">
      <w:pPr>
        <w:pStyle w:val="AnaParagrafYaziStiliSau"/>
      </w:pPr>
    </w:p>
    <w:p w14:paraId="549901E4" w14:textId="322186AD" w:rsidR="00357FBF" w:rsidRDefault="00344A6E" w:rsidP="000035BF">
      <w:pPr>
        <w:pStyle w:val="UcunculAltBaslikSau"/>
      </w:pPr>
      <w:r>
        <w:t xml:space="preserve"> </w:t>
      </w:r>
      <w:bookmarkStart w:id="40" w:name="_Toc155810577"/>
      <w:r>
        <w:t xml:space="preserve">CNN </w:t>
      </w:r>
      <w:r w:rsidR="00357FBF">
        <w:t>(Convolutional Neural Network)</w:t>
      </w:r>
      <w:bookmarkEnd w:id="40"/>
    </w:p>
    <w:p w14:paraId="4B385D29" w14:textId="77777777" w:rsidR="00115ADA" w:rsidRPr="00115ADA" w:rsidRDefault="00115ADA" w:rsidP="007F4FBE">
      <w:pPr>
        <w:pStyle w:val="AnaParagrafYaziStiliSau"/>
        <w:rPr>
          <w:lang w:val="en-US"/>
        </w:rPr>
      </w:pPr>
    </w:p>
    <w:p w14:paraId="01D711CB" w14:textId="7013071C" w:rsidR="00357FBF" w:rsidRDefault="00357FBF" w:rsidP="007F4FBE">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Havuzlama katmanı, sırasıyla filtre bölgesindeki maksimum veya ortalama değeri çıkaran maksimum havuzlama veya 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7F4FBE">
      <w:pPr>
        <w:pStyle w:val="AnaParagrafYaziStiliSau"/>
      </w:pPr>
    </w:p>
    <w:p w14:paraId="37F64605" w14:textId="3B700B0E" w:rsidR="00C2148F" w:rsidRDefault="006051E1" w:rsidP="007F4FBE">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0D894A" w14:textId="77777777" w:rsidR="008E5281" w:rsidRDefault="008E5281" w:rsidP="007F4FBE">
      <w:pPr>
        <w:pStyle w:val="AnaParagrafYaziStiliSau"/>
      </w:pPr>
    </w:p>
    <w:p w14:paraId="262F208F" w14:textId="183AB998" w:rsidR="00C2148F" w:rsidRDefault="00C2148F" w:rsidP="005533B8">
      <w:pPr>
        <w:pStyle w:val="ResimYazs"/>
        <w:keepNext/>
      </w:pPr>
      <w:bookmarkStart w:id="41" w:name="_Toc155790196"/>
      <w:bookmarkStart w:id="42" w:name="_Toc155790841"/>
      <w:bookmarkStart w:id="43" w:name="_Toc155791877"/>
      <w:bookmarkStart w:id="44" w:name="_Toc155792945"/>
      <w:bookmarkStart w:id="45" w:name="_Toc168663121"/>
      <w:r>
        <w:lastRenderedPageBreak/>
        <w:t xml:space="preserve">Tablo </w:t>
      </w:r>
      <w:r>
        <w:fldChar w:fldCharType="begin"/>
      </w:r>
      <w:r>
        <w:instrText xml:space="preserve"> SEQ Tablo \* ARABIC </w:instrText>
      </w:r>
      <w:r>
        <w:fldChar w:fldCharType="separate"/>
      </w:r>
      <w:r w:rsidR="00D05274">
        <w:rPr>
          <w:noProof/>
        </w:rPr>
        <w:t>1</w:t>
      </w:r>
      <w:r>
        <w:rPr>
          <w:noProof/>
        </w:rPr>
        <w:fldChar w:fldCharType="end"/>
      </w:r>
      <w:r>
        <w:t xml:space="preserve"> CNN Mimarisi Özeti</w:t>
      </w:r>
      <w:bookmarkEnd w:id="41"/>
      <w:bookmarkEnd w:id="42"/>
      <w:bookmarkEnd w:id="43"/>
      <w:bookmarkEnd w:id="44"/>
      <w:bookmarkEnd w:id="45"/>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 xml:space="preserve">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flatten</w:t>
            </w:r>
            <w:proofErr w:type="gramEnd"/>
            <w:r w:rsidRPr="008037AB">
              <w:rPr>
                <w:rFonts w:ascii="Times New Roman" w:hAnsi="Times New Roman"/>
                <w:sz w:val="20"/>
                <w:szCs w:val="20"/>
              </w:rPr>
              <w:t xml:space="preserve">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 xml:space="preserv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 xml:space="preserve">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_3 (Dense)</w:t>
            </w:r>
          </w:p>
        </w:tc>
        <w:tc>
          <w:tcPr>
            <w:tcW w:w="2788" w:type="dxa"/>
            <w:tcBorders>
              <w:bottom w:val="single" w:sz="4" w:space="0" w:color="auto"/>
            </w:tcBorders>
            <w:vAlign w:val="center"/>
          </w:tcPr>
          <w:p w14:paraId="629320CD" w14:textId="59E4371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w:t>
            </w:r>
            <w:r w:rsidR="0054361B">
              <w:rPr>
                <w:rFonts w:ascii="Times New Roman" w:hAnsi="Times New Roman"/>
                <w:sz w:val="20"/>
                <w:szCs w:val="20"/>
              </w:rPr>
              <w:t>28</w:t>
            </w:r>
            <w:r>
              <w:rPr>
                <w:rFonts w:ascii="Times New Roman" w:hAnsi="Times New Roman"/>
                <w:sz w:val="20"/>
                <w:szCs w:val="20"/>
              </w:rPr>
              <w:t>)</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7F4FBE">
      <w:pPr>
        <w:pStyle w:val="AnaParagrafYaziStiliSau"/>
      </w:pPr>
    </w:p>
    <w:p w14:paraId="53BCB559" w14:textId="49408ED4" w:rsidR="00357FBF" w:rsidRPr="002810D0" w:rsidRDefault="006F72F2" w:rsidP="007F4FBE">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r w:rsidR="00B86892">
        <w:t xml:space="preserve"> ReLU, </w:t>
      </w:r>
      <w:r w:rsidR="006E1D3E">
        <w:t>p</w:t>
      </w:r>
      <w:r w:rsidR="00B86892">
        <w:t>ozitif girdileri aynı tutarken negatif girdileri sıfıra indirger ve bu sayede modelde doğrusal olmayanlık sağlar.</w:t>
      </w:r>
    </w:p>
    <w:p w14:paraId="747A5AB0" w14:textId="77777777" w:rsidR="002810D0" w:rsidRPr="002810D0" w:rsidRDefault="002810D0" w:rsidP="007F4FBE">
      <w:pPr>
        <w:pStyle w:val="AnaParagrafYaziStiliSau"/>
      </w:pPr>
    </w:p>
    <w:p w14:paraId="42A4EDED" w14:textId="1F0AF40B" w:rsidR="006F72F2" w:rsidRDefault="006F72F2" w:rsidP="007F4FBE">
      <w:pPr>
        <w:pStyle w:val="AnaParagrafYaziStiliSau"/>
      </w:pPr>
      <w:r w:rsidRPr="002810D0">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7F4FBE">
      <w:pPr>
        <w:pStyle w:val="AnaParagrafYaziStiliSau"/>
      </w:pPr>
    </w:p>
    <w:p w14:paraId="2768A922" w14:textId="7DE8F213" w:rsidR="002810D0" w:rsidRDefault="000E4C2F" w:rsidP="007F4FBE">
      <w:pPr>
        <w:pStyle w:val="AnaParagrafYaziStiliSau"/>
      </w:pPr>
      <w:r w:rsidRPr="002810D0">
        <w:lastRenderedPageBreak/>
        <w:t>Flatten katmanı, bu özellik haritalarını tek bir vektör haline getirip ağın sonraki Dense katmanlarına uygun bir giriş oluşturur. Örnek olarak “flatten” katmanı 128 uzunluğunda bir çıkış vektörü oluşturur.</w:t>
      </w:r>
    </w:p>
    <w:p w14:paraId="4DF26935" w14:textId="77777777" w:rsidR="00691309" w:rsidRPr="002810D0" w:rsidRDefault="00691309" w:rsidP="007F4FBE">
      <w:pPr>
        <w:pStyle w:val="AnaParagrafYaziStiliSau"/>
      </w:pPr>
    </w:p>
    <w:p w14:paraId="73A2924A" w14:textId="13C56F6C" w:rsidR="000E4C2F" w:rsidRDefault="000E4C2F" w:rsidP="005533B8">
      <w:pPr>
        <w:pStyle w:val="AnaParagrafYaziStiliSau"/>
      </w:pPr>
      <w:r w:rsidRPr="002810D0">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 xml:space="preserve">Son katman olan “dense_3” katmanı MNIST veri seti için 10, EMNIST veri seti için </w:t>
      </w:r>
      <w:r w:rsidR="00691309">
        <w:t>28</w:t>
      </w:r>
      <w:r w:rsidR="00660F6F" w:rsidRPr="002810D0">
        <w:t xml:space="preserve"> nöron içerir. Bunun nedeni veri setlerindeki sınıf sayısının farklı olmasıdır.</w:t>
      </w:r>
      <w:r w:rsidR="00EC4268">
        <w:t xml:space="preserve"> Bu katmanda aktivasyon fonksiyonu olarak “softmax” kullanılmıştır.</w:t>
      </w:r>
      <w:r w:rsidR="005533B8">
        <w:t xml:space="preserve">  Softmax</w:t>
      </w:r>
      <w:r w:rsidR="00D57832">
        <w:t xml:space="preserve"> fonksiyonu</w:t>
      </w:r>
      <w:r w:rsidR="001D42CE">
        <w:t xml:space="preserve">, </w:t>
      </w:r>
      <w:r w:rsidR="005533B8">
        <w:t>model çıktılarından olasılık dağılımı oluşturarak her bir sınıfın olasılığını 0 ile 1 arasında normalize e</w:t>
      </w:r>
      <w:r w:rsidR="00484905">
        <w:t>der.</w:t>
      </w:r>
    </w:p>
    <w:p w14:paraId="1D87A041" w14:textId="77777777" w:rsidR="002810D0" w:rsidRPr="002810D0" w:rsidRDefault="002810D0" w:rsidP="007F4FBE">
      <w:pPr>
        <w:pStyle w:val="AnaParagrafYaziStiliSau"/>
      </w:pPr>
    </w:p>
    <w:p w14:paraId="73C4CC60" w14:textId="076CCD02" w:rsidR="006F72F2" w:rsidRDefault="000E4C2F" w:rsidP="007F4FBE">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7F4FBE">
      <w:pPr>
        <w:pStyle w:val="AnaParagrafYaziStiliSau"/>
      </w:pPr>
    </w:p>
    <w:p w14:paraId="6861F92F" w14:textId="3CFEFE47" w:rsidR="006F72F2" w:rsidRPr="002810D0" w:rsidRDefault="004906C1" w:rsidP="007F4FBE">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7F4FBE">
      <w:pPr>
        <w:pStyle w:val="AnaParagrafYaziStiliSau"/>
      </w:pPr>
    </w:p>
    <w:p w14:paraId="354C554F" w14:textId="7B89ABE9" w:rsidR="006E596F" w:rsidRDefault="006E596F" w:rsidP="007F4FBE">
      <w:pPr>
        <w:pStyle w:val="AnaParagrafYaziStiliSau"/>
      </w:pPr>
      <w:r>
        <w:t>T</w:t>
      </w:r>
      <w:r w:rsidRPr="006E596F">
        <w:t>ekil sınıf endekslerini içeren ve one-hot kodlanmamış hedef değişkenlerle çalışı</w:t>
      </w:r>
      <w:r>
        <w:t>ldığı için model eğitim sürecinde kayıp fonksiyonu olarak “</w:t>
      </w:r>
      <w:r w:rsidRPr="006E596F">
        <w:t>sparse_categorical_crossentropy</w:t>
      </w:r>
      <w:r>
        <w:t>” kullanılmıştır.</w:t>
      </w:r>
      <w:r w:rsidR="000C7C2A">
        <w:t xml:space="preserve"> Optimizer olarak ise “adam” </w:t>
      </w:r>
      <w:r w:rsidR="0070344F">
        <w:t xml:space="preserve">algoritması </w:t>
      </w:r>
      <w:r w:rsidR="000C7C2A">
        <w:t>kullanılmıştır.</w:t>
      </w:r>
    </w:p>
    <w:p w14:paraId="5402C71E" w14:textId="77777777" w:rsidR="00036DBC" w:rsidRDefault="00036DBC" w:rsidP="007F4FBE">
      <w:pPr>
        <w:pStyle w:val="AnaParagrafYaziStiliSau"/>
      </w:pPr>
    </w:p>
    <w:p w14:paraId="02821A19" w14:textId="2ABA1790" w:rsidR="00036DBC" w:rsidRDefault="00036DBC" w:rsidP="007F4FBE">
      <w:pPr>
        <w:pStyle w:val="AnaParagrafYaziStiliSau"/>
      </w:pPr>
      <w:r>
        <w:t>MNIST veri seti için 5 epochluk bir eğitim süreci gerçekleştirilmiştir, early stopper kullanılmamıştır. EMNIST veri seti için 10 epochluk bir eğitim süreci gerçekleştirilmiştir ancak early stopper ile eğitim 8.</w:t>
      </w:r>
      <w:r w:rsidR="006B603A">
        <w:t xml:space="preserve"> </w:t>
      </w:r>
      <w:r>
        <w:t xml:space="preserve">epochta sonlanmıştır. </w:t>
      </w:r>
    </w:p>
    <w:p w14:paraId="7C011492" w14:textId="77777777" w:rsidR="006E596F" w:rsidRDefault="006E596F" w:rsidP="007F4FBE">
      <w:pPr>
        <w:pStyle w:val="AnaParagrafYaziStiliSau"/>
      </w:pPr>
    </w:p>
    <w:p w14:paraId="73080412" w14:textId="77777777" w:rsidR="006C6171" w:rsidRDefault="006C6171" w:rsidP="007F4FBE">
      <w:pPr>
        <w:pStyle w:val="AnaParagrafYaziStiliSau"/>
      </w:pPr>
    </w:p>
    <w:p w14:paraId="18BB8339" w14:textId="4026C841" w:rsidR="009538D5" w:rsidRDefault="001675EA" w:rsidP="007F4FBE">
      <w:pPr>
        <w:pStyle w:val="AnaParagrafYaziStiliSau"/>
      </w:pPr>
      <w:r>
        <w:lastRenderedPageBreak/>
        <w:t>Oluşturulan CNN modelinin başarısını değerlendirmek için farklı performans metrikleri kullan</w:t>
      </w:r>
      <w:r w:rsidR="002815A3">
        <w:t>ılmıştır</w:t>
      </w:r>
      <w:r w:rsidR="00023837">
        <w:t xml:space="preserve"> </w:t>
      </w:r>
      <w:r w:rsidR="001744A4">
        <w:t>[11]</w:t>
      </w:r>
      <w:r>
        <w:t xml:space="preserve">: </w:t>
      </w:r>
    </w:p>
    <w:p w14:paraId="029650D0" w14:textId="77777777" w:rsidR="00571330" w:rsidRDefault="00571330" w:rsidP="007F4FBE">
      <w:pPr>
        <w:pStyle w:val="AnaParagrafYaziStiliSau"/>
      </w:pPr>
    </w:p>
    <w:p w14:paraId="71677F6D" w14:textId="0DD7A7E3" w:rsidR="001675EA" w:rsidRDefault="001D0E7F" w:rsidP="007F4FBE">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7F4FBE">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7F4FBE">
      <w:pPr>
        <w:pStyle w:val="AnaParagrafYaziStiliSau"/>
        <w:numPr>
          <w:ilvl w:val="0"/>
          <w:numId w:val="27"/>
        </w:numPr>
      </w:pPr>
      <w:r>
        <w:t>F1 Score: Hassasiyet ve duyarlılık değerlerinin harmonik ortalaması</w:t>
      </w:r>
      <w:r w:rsidR="004A7915">
        <w:t xml:space="preserve"> alınarak hesaplanır</w:t>
      </w:r>
      <w:r>
        <w:t>.</w:t>
      </w:r>
    </w:p>
    <w:p w14:paraId="6B14EE98" w14:textId="7DFF654B" w:rsidR="001C25E2" w:rsidRDefault="001675EA" w:rsidP="007F4FBE">
      <w:pPr>
        <w:pStyle w:val="AnaParagrafYaziStiliSau"/>
        <w:numPr>
          <w:ilvl w:val="0"/>
          <w:numId w:val="27"/>
        </w:numPr>
      </w:pPr>
      <w:r>
        <w:t xml:space="preserve">Accuracy (Doğruluk): </w:t>
      </w:r>
      <w:r w:rsidR="003561E5">
        <w:t>Yapılan t</w:t>
      </w:r>
      <w:r>
        <w:t xml:space="preserve">üm tahminlerin ne kadarının doğru </w:t>
      </w:r>
      <w:r w:rsidR="004A7915">
        <w:t>tahmin edildiğini</w:t>
      </w:r>
      <w:r>
        <w:t xml:space="preserve"> gösterir</w:t>
      </w:r>
      <w:r w:rsidR="00E7698A">
        <w:t>.</w:t>
      </w:r>
    </w:p>
    <w:p w14:paraId="2E63B6F2" w14:textId="77777777" w:rsidR="001423D6" w:rsidRDefault="001423D6" w:rsidP="007F4FBE">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7F4FBE">
      <w:pPr>
        <w:pStyle w:val="AnaParagrafYaziStiliSau"/>
        <w:rPr>
          <w:lang w:val="en-US"/>
        </w:rPr>
      </w:pPr>
    </w:p>
    <w:p w14:paraId="73AD2ECC" w14:textId="17BF32F9" w:rsidR="003D3598" w:rsidRDefault="003D3598" w:rsidP="007F4FBE">
      <w:pPr>
        <w:pStyle w:val="AnaParagrafYaziStiliSau"/>
        <w:rPr>
          <w:lang w:val="en-US"/>
        </w:rPr>
      </w:pPr>
      <w:r>
        <w:rPr>
          <w:lang w:val="en-US"/>
        </w:rPr>
        <w:t>MNIST veri seti, “</w:t>
      </w:r>
      <w:proofErr w:type="gramStart"/>
      <w:r>
        <w:rPr>
          <w:lang w:val="en-US"/>
        </w:rPr>
        <w:t>keras.datasets</w:t>
      </w:r>
      <w:proofErr w:type="gramEnd"/>
      <w:r>
        <w:rPr>
          <w:lang w:val="en-US"/>
        </w:rPr>
        <w:t>” kütüphanesinden çekilerek kullanılmıştır. Yüklenen veriler, eğitim ve test verileri olmak üzere ayrıl</w:t>
      </w:r>
      <w:r w:rsidR="009D1198">
        <w:rPr>
          <w:lang w:val="en-US"/>
        </w:rPr>
        <w:t>mıştır</w:t>
      </w:r>
      <w:r>
        <w:rPr>
          <w:lang w:val="en-US"/>
        </w:rPr>
        <w:t>. Sonrasında boyutlandırma</w:t>
      </w:r>
      <w:r w:rsidR="00282B6B">
        <w:rPr>
          <w:lang w:val="en-US"/>
        </w:rPr>
        <w:t>,</w:t>
      </w:r>
      <w:r>
        <w:rPr>
          <w:lang w:val="en-US"/>
        </w:rPr>
        <w:t xml:space="preserve"> tip dönüşümü </w:t>
      </w:r>
      <w:r w:rsidR="00282B6B">
        <w:rPr>
          <w:lang w:val="en-US"/>
        </w:rPr>
        <w:t xml:space="preserve">ve normalizasyon </w:t>
      </w:r>
      <w:r>
        <w:rPr>
          <w:lang w:val="en-US"/>
        </w:rPr>
        <w:t>gibi ön işleme adımları uygulanmıştır</w:t>
      </w:r>
      <w:r w:rsidR="009D1198">
        <w:rPr>
          <w:lang w:val="en-US"/>
        </w:rPr>
        <w:t xml:space="preserve">. Son olarak bu veriler </w:t>
      </w:r>
      <w:r w:rsidR="00EF1E2D">
        <w:rPr>
          <w:lang w:val="en-US"/>
        </w:rPr>
        <w:t>“Bölüm 3” altında</w:t>
      </w:r>
      <w:r w:rsidR="009D1198">
        <w:rPr>
          <w:lang w:val="en-US"/>
        </w:rPr>
        <w:t xml:space="preserv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7F4FBE">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7F4FBE">
      <w:pPr>
        <w:pStyle w:val="AnaParagrafYaziStiliSau"/>
        <w:rPr>
          <w:lang w:val="en-US"/>
        </w:rPr>
      </w:pPr>
    </w:p>
    <w:p w14:paraId="5BB85DE2" w14:textId="45714CC0" w:rsidR="009D1198" w:rsidRDefault="004853AF" w:rsidP="007F4FBE">
      <w:pPr>
        <w:pStyle w:val="AnaParagrafYaziStiliSau"/>
        <w:rPr>
          <w:lang w:val="en-US"/>
        </w:rPr>
      </w:pPr>
      <w:r>
        <w:rPr>
          <w:lang w:val="en-US"/>
        </w:rPr>
        <w:t>EMNIST veri seti, CSV uzantılı “emnist-letters-train” ve “emnist-letters-test” dosyalarından çekilerek kullanılmıştır.</w:t>
      </w:r>
      <w:r w:rsidR="006C6171">
        <w:rPr>
          <w:lang w:val="en-US"/>
        </w:rPr>
        <w:t xml:space="preserve"> Bu dosyaların ilk sütunlarında harfleri içeren görüntülerin etiketleri, sonraki sütunlarında ise bu görüntülerin piksel </w:t>
      </w:r>
      <w:proofErr w:type="gramStart"/>
      <w:r w:rsidR="006C6171">
        <w:rPr>
          <w:lang w:val="en-US"/>
        </w:rPr>
        <w:t>değerleri  bulunur</w:t>
      </w:r>
      <w:proofErr w:type="gramEnd"/>
      <w:r w:rsidR="00A4236B">
        <w:rPr>
          <w:lang w:val="en-US"/>
        </w:rPr>
        <w:t xml:space="preserve">. </w:t>
      </w:r>
      <w:r w:rsidR="00AB6045">
        <w:rPr>
          <w:lang w:val="en-US"/>
        </w:rPr>
        <w:t>A</w:t>
      </w:r>
      <w:r>
        <w:rPr>
          <w:lang w:val="en-US"/>
        </w:rPr>
        <w:t xml:space="preserve">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68641902" w14:textId="77777777" w:rsidR="0015506B" w:rsidRDefault="0015506B" w:rsidP="007F4FBE">
      <w:pPr>
        <w:pStyle w:val="AnaParagrafYaziStiliSau"/>
        <w:rPr>
          <w:lang w:val="en-US"/>
        </w:rPr>
      </w:pPr>
      <w:r>
        <w:rPr>
          <w:lang w:val="en-US"/>
        </w:rPr>
        <w:t xml:space="preserve"> </w:t>
      </w:r>
    </w:p>
    <w:p w14:paraId="56C8F193" w14:textId="77777777" w:rsidR="00571330" w:rsidRDefault="0015506B" w:rsidP="00571330">
      <w:pPr>
        <w:pStyle w:val="AnaParagrafYaziStiliSau"/>
        <w:keepNext/>
        <w:jc w:val="center"/>
      </w:pPr>
      <w:r w:rsidRPr="0015506B">
        <w:rPr>
          <w:noProof/>
          <w:lang w:val="en-US"/>
        </w:rPr>
        <w:lastRenderedPageBreak/>
        <w:drawing>
          <wp:inline distT="0" distB="0" distL="0" distR="0" wp14:anchorId="6F34FFE2" wp14:editId="502E319B">
            <wp:extent cx="1206074" cy="2960914"/>
            <wp:effectExtent l="0" t="0" r="0" b="0"/>
            <wp:docPr id="1856940908" name="Resim 1" descr="metin,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0908" name="Resim 1" descr="metin, kalıp, desen, düzen içeren bir resim&#10;&#10;Açıklama otomatik olarak oluşturuldu"/>
                    <pic:cNvPicPr/>
                  </pic:nvPicPr>
                  <pic:blipFill>
                    <a:blip r:embed="rId20"/>
                    <a:stretch>
                      <a:fillRect/>
                    </a:stretch>
                  </pic:blipFill>
                  <pic:spPr>
                    <a:xfrm>
                      <a:off x="0" y="0"/>
                      <a:ext cx="1207247" cy="2963793"/>
                    </a:xfrm>
                    <a:prstGeom prst="rect">
                      <a:avLst/>
                    </a:prstGeom>
                  </pic:spPr>
                </pic:pic>
              </a:graphicData>
            </a:graphic>
          </wp:inline>
        </w:drawing>
      </w:r>
    </w:p>
    <w:p w14:paraId="64F89DC4" w14:textId="39F14FF0" w:rsidR="0015506B" w:rsidRDefault="00571330" w:rsidP="00571330">
      <w:pPr>
        <w:pStyle w:val="ResimYazs"/>
        <w:jc w:val="center"/>
        <w:rPr>
          <w:lang w:val="en-US"/>
        </w:rPr>
      </w:pPr>
      <w:bookmarkStart w:id="46" w:name="_Toc168662894"/>
      <w:r>
        <w:t xml:space="preserve">Şekil 3. </w:t>
      </w:r>
      <w:r>
        <w:fldChar w:fldCharType="begin"/>
      </w:r>
      <w:r>
        <w:instrText xml:space="preserve"> SEQ Şekil_3. \* ARABIC </w:instrText>
      </w:r>
      <w:r>
        <w:fldChar w:fldCharType="separate"/>
      </w:r>
      <w:r w:rsidR="00CA1114">
        <w:rPr>
          <w:noProof/>
        </w:rPr>
        <w:t>8</w:t>
      </w:r>
      <w:r>
        <w:fldChar w:fldCharType="end"/>
      </w:r>
      <w:r>
        <w:t xml:space="preserve"> TXT Dosyasının Güncellenmesi</w:t>
      </w:r>
      <w:bookmarkEnd w:id="46"/>
    </w:p>
    <w:p w14:paraId="6177CAF0" w14:textId="32E8583E" w:rsidR="00EE05F9" w:rsidRDefault="0015506B" w:rsidP="007F4FBE">
      <w:pPr>
        <w:pStyle w:val="AnaParagrafYaziStiliSau"/>
        <w:rPr>
          <w:lang w:val="en-US"/>
        </w:rPr>
      </w:pPr>
      <w:r>
        <w:rPr>
          <w:lang w:val="en-US"/>
        </w:rPr>
        <w:t>Şekil</w:t>
      </w:r>
      <w:r w:rsidR="00571330">
        <w:rPr>
          <w:lang w:val="en-US"/>
        </w:rPr>
        <w:t xml:space="preserve"> 3.8’</w:t>
      </w:r>
      <w:r>
        <w:rPr>
          <w:lang w:val="en-US"/>
        </w:rPr>
        <w:t xml:space="preserve">de sol tarafta “emnist-letters-mapping.txt” dosyasının orijinal içeriği yer alır, sağ tarafta ise </w:t>
      </w:r>
      <w:r w:rsidR="00B860D4">
        <w:rPr>
          <w:lang w:val="en-US"/>
        </w:rPr>
        <w:t xml:space="preserve">bu dosyanın </w:t>
      </w:r>
      <w:r>
        <w:rPr>
          <w:lang w:val="en-US"/>
        </w:rPr>
        <w:t>eğitim için güncellenmiş içeriği yer alır. Orijinal halindeki ilk sütun etiketleri, ikinci sütun ASCII tablosundaki büyük harflerin değerleri</w:t>
      </w:r>
      <w:r w:rsidR="00133AA8">
        <w:rPr>
          <w:lang w:val="en-US"/>
        </w:rPr>
        <w:t>ni</w:t>
      </w:r>
      <w:r>
        <w:rPr>
          <w:lang w:val="en-US"/>
        </w:rPr>
        <w:t xml:space="preserve">, üçüncü sütun ise ASCII tablosundaki küçük harflerin değerlerini göstermektedir. </w:t>
      </w:r>
    </w:p>
    <w:p w14:paraId="10B384CE" w14:textId="77777777" w:rsidR="00432483" w:rsidRDefault="00432483" w:rsidP="007F4FBE">
      <w:pPr>
        <w:pStyle w:val="AnaParagrafYaziStiliSau"/>
        <w:rPr>
          <w:lang w:val="en-US"/>
        </w:rPr>
      </w:pPr>
    </w:p>
    <w:p w14:paraId="6ECB9CED" w14:textId="63A44CC4" w:rsidR="00853345" w:rsidRDefault="00853345" w:rsidP="007F4FBE">
      <w:pPr>
        <w:pStyle w:val="AnaParagrafYaziStiliSau"/>
        <w:rPr>
          <w:lang w:val="en-US"/>
        </w:rPr>
      </w:pPr>
      <w:r>
        <w:rPr>
          <w:lang w:val="en-US"/>
        </w:rPr>
        <w:t>Etiketlendirme işlemi için kullanılan kod yapısına göre</w:t>
      </w:r>
      <w:r w:rsidR="00C11F43">
        <w:rPr>
          <w:lang w:val="en-US"/>
        </w:rPr>
        <w:t>,</w:t>
      </w:r>
      <w:r>
        <w:rPr>
          <w:lang w:val="en-US"/>
        </w:rPr>
        <w:t xml:space="preserve"> orijinal TXT dosyasının üçüncü sütunu etiketleme işlemine dahil edilem</w:t>
      </w:r>
      <w:r w:rsidR="00C11F43">
        <w:rPr>
          <w:lang w:val="en-US"/>
        </w:rPr>
        <w:t>emiştir</w:t>
      </w:r>
      <w:r>
        <w:rPr>
          <w:lang w:val="en-US"/>
        </w:rPr>
        <w:t>. Bu sorunun çözümü için iki sütun aşağı doğru birleştirilerek satır sayısı ve etiket değerleri artırılmıştır. Ancak CSV dosyasındaki eğitim ve test verilerinin etiketleri 26 değerine kadar olduğundan model eğitim sürecinde sorun yaşanmıştır. Bu sebeple orijinal dosya değiştirilerek sağdaki haliyle eğitim sürecine dahil edilmiştir.</w:t>
      </w:r>
      <w:r w:rsidR="00356AD1">
        <w:rPr>
          <w:lang w:val="en-US"/>
        </w:rPr>
        <w:t xml:space="preserve"> Bu yüzden etiketleme işlemi sadece büyük harfler olacak şekilde ayarlanmıştır.</w:t>
      </w:r>
    </w:p>
    <w:p w14:paraId="6428C268" w14:textId="77777777" w:rsidR="00853345" w:rsidRDefault="00853345" w:rsidP="007F4FBE">
      <w:pPr>
        <w:pStyle w:val="AnaParagrafYaziStiliSau"/>
        <w:rPr>
          <w:lang w:val="en-US"/>
        </w:rPr>
      </w:pPr>
    </w:p>
    <w:p w14:paraId="2DD7C2C8" w14:textId="490980B4" w:rsidR="00D815B1" w:rsidRPr="00D815B1" w:rsidRDefault="001E5CD7" w:rsidP="007F4FBE">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7F4FBE">
      <w:pPr>
        <w:pStyle w:val="AnaParagrafYaziStiliSau"/>
        <w:rPr>
          <w:lang w:val="en-US"/>
        </w:rPr>
      </w:pPr>
    </w:p>
    <w:p w14:paraId="31DB24FE" w14:textId="6B78F258" w:rsidR="009D1198" w:rsidRPr="009D1198" w:rsidRDefault="00D815B1" w:rsidP="007F4FBE">
      <w:pPr>
        <w:pStyle w:val="AnaParagrafYaziStiliSau"/>
        <w:rPr>
          <w:lang w:val="en-US"/>
        </w:rPr>
      </w:pPr>
      <w:r w:rsidRPr="00D815B1">
        <w:rPr>
          <w:lang w:val="en-US"/>
        </w:rPr>
        <w:lastRenderedPageBreak/>
        <w:t>Son olarak, eğitim</w:t>
      </w:r>
      <w:r w:rsidR="00880AF2">
        <w:rPr>
          <w:lang w:val="en-US"/>
        </w:rPr>
        <w:t xml:space="preserve"> ve </w:t>
      </w:r>
      <w:r w:rsidRPr="00D815B1">
        <w:rPr>
          <w:lang w:val="en-US"/>
        </w:rPr>
        <w:t>test verileri</w:t>
      </w:r>
      <w:r w:rsidR="00880AF2">
        <w:rPr>
          <w:lang w:val="en-US"/>
        </w:rPr>
        <w:t xml:space="preserve">, mapping dosyası da kullanılarak </w:t>
      </w:r>
      <w:r w:rsidR="00D6651F">
        <w:rPr>
          <w:lang w:val="en-US"/>
        </w:rPr>
        <w:t>“Bölüm 3” altında</w:t>
      </w:r>
      <w:r w:rsidR="00880AF2">
        <w:rPr>
          <w:lang w:val="en-US"/>
        </w:rPr>
        <w:t xml:space="preserv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w:t>
      </w:r>
      <w:r w:rsidR="009C5825">
        <w:rPr>
          <w:lang w:val="en-US"/>
        </w:rPr>
        <w:t xml:space="preserve"> CSV uzantılı</w:t>
      </w:r>
      <w:r w:rsidR="00D11746">
        <w:rPr>
          <w:lang w:val="en-US"/>
        </w:rPr>
        <w:t xml:space="preserve"> </w:t>
      </w:r>
      <w:r w:rsidR="009C5825">
        <w:rPr>
          <w:lang w:val="en-US"/>
        </w:rPr>
        <w:t>“emnist-letters-mapping”</w:t>
      </w:r>
      <w:r w:rsidR="00D11746">
        <w:rPr>
          <w:lang w:val="en-US"/>
        </w:rPr>
        <w:t xml:space="preserve"> </w:t>
      </w:r>
      <w:r w:rsidR="009C5825">
        <w:rPr>
          <w:lang w:val="en-US"/>
        </w:rPr>
        <w:t>isimli bir</w:t>
      </w:r>
      <w:r w:rsidR="00D11746">
        <w:rPr>
          <w:lang w:val="en-US"/>
        </w:rPr>
        <w:t xml:space="preserve"> mapping dosyası elde edilir.</w:t>
      </w:r>
      <w:r w:rsidR="00E81594">
        <w:rPr>
          <w:lang w:val="en-US"/>
        </w:rPr>
        <w:t xml:space="preserve"> </w:t>
      </w:r>
      <w:r w:rsidR="00C43EC9">
        <w:rPr>
          <w:lang w:val="en-US"/>
        </w:rPr>
        <w:t>Bu dosyasındaki değerlerin, ASCII karakter tablosuna göre kaymış olduğu görülmüştür. Bu nedenle orijinal dosyada “Z” harfi bulunmamaktadır. Etiketlendirme işlemi için “91, Z” değeri eklenerek dosya güncellenmiştir.</w:t>
      </w:r>
    </w:p>
    <w:p w14:paraId="62C57EA2" w14:textId="77777777" w:rsidR="009D1198" w:rsidRDefault="009D1198" w:rsidP="007F4FBE">
      <w:pPr>
        <w:pStyle w:val="AnaParagrafYaziStiliSau"/>
        <w:rPr>
          <w:lang w:val="en-US"/>
        </w:rPr>
      </w:pPr>
    </w:p>
    <w:p w14:paraId="56D0D537" w14:textId="77777777" w:rsidR="00432483" w:rsidRDefault="00356AD1" w:rsidP="00432483">
      <w:pPr>
        <w:pStyle w:val="AnaParagrafYaziStiliSau"/>
        <w:keepNext/>
        <w:jc w:val="center"/>
      </w:pPr>
      <w:r w:rsidRPr="00356AD1">
        <w:rPr>
          <w:noProof/>
          <w:lang w:val="en-US"/>
        </w:rPr>
        <w:drawing>
          <wp:inline distT="0" distB="0" distL="0" distR="0" wp14:anchorId="287BF06E" wp14:editId="07F45995">
            <wp:extent cx="596900" cy="3368939"/>
            <wp:effectExtent l="0" t="0" r="0" b="3175"/>
            <wp:docPr id="488235338" name="Resim 1" descr="ekran görüntüsü, sanat, tasarım,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5338" name="Resim 1" descr="ekran görüntüsü, sanat, tasarım, kalıp, desen, düzen içeren bir resim&#10;&#10;Açıklama otomatik olarak oluşturuldu"/>
                    <pic:cNvPicPr/>
                  </pic:nvPicPr>
                  <pic:blipFill>
                    <a:blip r:embed="rId21"/>
                    <a:stretch>
                      <a:fillRect/>
                    </a:stretch>
                  </pic:blipFill>
                  <pic:spPr>
                    <a:xfrm>
                      <a:off x="0" y="0"/>
                      <a:ext cx="615934" cy="3476367"/>
                    </a:xfrm>
                    <a:prstGeom prst="rect">
                      <a:avLst/>
                    </a:prstGeom>
                  </pic:spPr>
                </pic:pic>
              </a:graphicData>
            </a:graphic>
          </wp:inline>
        </w:drawing>
      </w:r>
    </w:p>
    <w:p w14:paraId="542DB86A" w14:textId="674700EA" w:rsidR="00356AD1" w:rsidRDefault="00432483" w:rsidP="00432483">
      <w:pPr>
        <w:pStyle w:val="ResimYazs"/>
        <w:jc w:val="center"/>
        <w:rPr>
          <w:lang w:val="en-US"/>
        </w:rPr>
      </w:pPr>
      <w:bookmarkStart w:id="47" w:name="_Toc168662895"/>
      <w:r>
        <w:t xml:space="preserve">Şekil 3. </w:t>
      </w:r>
      <w:r>
        <w:fldChar w:fldCharType="begin"/>
      </w:r>
      <w:r>
        <w:instrText xml:space="preserve"> SEQ Şekil_3. \* ARABIC </w:instrText>
      </w:r>
      <w:r>
        <w:fldChar w:fldCharType="separate"/>
      </w:r>
      <w:r w:rsidR="00CA1114">
        <w:rPr>
          <w:noProof/>
        </w:rPr>
        <w:t>9</w:t>
      </w:r>
      <w:r>
        <w:fldChar w:fldCharType="end"/>
      </w:r>
      <w:r>
        <w:t xml:space="preserve"> CSV Dosyası İçeriği</w:t>
      </w:r>
      <w:bookmarkEnd w:id="47"/>
    </w:p>
    <w:p w14:paraId="583E76DE" w14:textId="0B2ED4E7" w:rsidR="00356AD1" w:rsidRDefault="00356AD1" w:rsidP="007F4FBE">
      <w:pPr>
        <w:pStyle w:val="AnaParagrafYaziStiliSau"/>
        <w:rPr>
          <w:lang w:val="en-US"/>
        </w:rPr>
      </w:pPr>
      <w:r>
        <w:rPr>
          <w:lang w:val="en-US"/>
        </w:rPr>
        <w:t xml:space="preserve">Şekil </w:t>
      </w:r>
      <w:r w:rsidR="00432483">
        <w:rPr>
          <w:lang w:val="en-US"/>
        </w:rPr>
        <w:t>3.9’da</w:t>
      </w:r>
      <w:r>
        <w:rPr>
          <w:lang w:val="en-US"/>
        </w:rPr>
        <w:t xml:space="preserve"> tahmin işleminde kullanılan “emnist-letters-mapping.csv” dosyasının </w:t>
      </w:r>
      <w:r w:rsidR="003A0B25">
        <w:rPr>
          <w:lang w:val="en-US"/>
        </w:rPr>
        <w:t xml:space="preserve">güncellenmiş </w:t>
      </w:r>
      <w:r>
        <w:rPr>
          <w:lang w:val="en-US"/>
        </w:rPr>
        <w:t xml:space="preserve">içeriği verilmiştir. </w:t>
      </w:r>
      <w:r w:rsidR="003A0B25">
        <w:t xml:space="preserve">Bu dosya, tahmin işleminde ASCII değerlerinden karakter etiketlerinin elde edilmesi için decode edilerek kullanılmıştır. </w:t>
      </w:r>
      <w:r>
        <w:rPr>
          <w:lang w:val="en-US"/>
        </w:rPr>
        <w:t xml:space="preserve"> </w:t>
      </w:r>
    </w:p>
    <w:p w14:paraId="2CD54E53" w14:textId="77777777" w:rsidR="00356AD1" w:rsidRDefault="00356AD1" w:rsidP="007F4FBE">
      <w:pPr>
        <w:pStyle w:val="AnaParagrafYaziStiliSau"/>
        <w:rPr>
          <w:lang w:val="en-US"/>
        </w:rPr>
      </w:pPr>
    </w:p>
    <w:p w14:paraId="4072F326" w14:textId="69ED78D5" w:rsidR="00947A8A" w:rsidRDefault="00EC0E80" w:rsidP="00E81594">
      <w:pPr>
        <w:pStyle w:val="IkincilAltBaslikSau"/>
      </w:pPr>
      <w:r>
        <w:t>Sınıflandırma</w:t>
      </w:r>
    </w:p>
    <w:p w14:paraId="2AB9B115" w14:textId="77777777" w:rsidR="00593ECC" w:rsidRPr="00593ECC" w:rsidRDefault="00593ECC" w:rsidP="007F4FBE">
      <w:pPr>
        <w:pStyle w:val="AnaParagrafYaziStiliSau"/>
        <w:rPr>
          <w:lang w:val="en-US"/>
        </w:rPr>
      </w:pPr>
    </w:p>
    <w:p w14:paraId="02494964" w14:textId="311D8811" w:rsidR="00BA1BD0" w:rsidRDefault="00BA1BD0" w:rsidP="007F4FBE">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w:t>
      </w:r>
      <w:r w:rsidR="00D21052">
        <w:rPr>
          <w:lang w:val="en-US"/>
        </w:rPr>
        <w:t>, h</w:t>
      </w:r>
      <w:r w:rsidR="004D55DA">
        <w:rPr>
          <w:lang w:val="en-US"/>
        </w:rPr>
        <w:t xml:space="preserve">arf tahmin işlemi için ise H5 uzantılı “letters_model” modeli kullanılmıştır. </w:t>
      </w:r>
      <w:r w:rsidR="004D55DA">
        <w:rPr>
          <w:lang w:val="en-US"/>
        </w:rPr>
        <w:lastRenderedPageBreak/>
        <w:t xml:space="preserve">Ayrıca harf tanıma işleminde model eğitimi sonucunda elde edilen mapping içeriği </w:t>
      </w:r>
      <w:r w:rsidR="00086B5E">
        <w:rPr>
          <w:lang w:val="en-US"/>
        </w:rPr>
        <w:t>“B</w:t>
      </w:r>
      <w:r w:rsidR="00491A87">
        <w:rPr>
          <w:lang w:val="en-US"/>
        </w:rPr>
        <w:t>ölüm 3</w:t>
      </w:r>
      <w:r w:rsidR="00086B5E">
        <w:rPr>
          <w:lang w:val="en-US"/>
        </w:rPr>
        <w:t>” altı</w:t>
      </w:r>
      <w:r w:rsidR="000F1441">
        <w:rPr>
          <w:lang w:val="en-US"/>
        </w:rPr>
        <w:t xml:space="preserve">nda anlatıldığı </w:t>
      </w:r>
      <w:r w:rsidR="00491A87">
        <w:rPr>
          <w:lang w:val="en-US"/>
        </w:rPr>
        <w:t>gibi d</w:t>
      </w:r>
      <w:r w:rsidR="004D55DA">
        <w:rPr>
          <w:lang w:val="en-US"/>
        </w:rPr>
        <w:t>eğiştirilerek kullanılmıştır.</w:t>
      </w:r>
    </w:p>
    <w:p w14:paraId="6F333813" w14:textId="77777777" w:rsidR="00937BA0" w:rsidRDefault="00937BA0" w:rsidP="007F4FBE">
      <w:pPr>
        <w:pStyle w:val="AnaParagrafYaziStiliSau"/>
        <w:rPr>
          <w:lang w:val="en-US"/>
        </w:rPr>
      </w:pPr>
    </w:p>
    <w:p w14:paraId="7E479C80" w14:textId="51418340" w:rsidR="004A1EFC" w:rsidRDefault="00D277DA" w:rsidP="007F4FBE">
      <w:pPr>
        <w:pStyle w:val="AnaParagrafYaziStiliSau"/>
        <w:rPr>
          <w:lang w:val="en-US"/>
        </w:rPr>
      </w:pPr>
      <w:r>
        <w:rPr>
          <w:lang w:val="en-US"/>
        </w:rPr>
        <w:t xml:space="preserve">Şekil </w:t>
      </w:r>
      <w:r w:rsidR="00C22934">
        <w:rPr>
          <w:lang w:val="en-US"/>
        </w:rPr>
        <w:t>3.</w:t>
      </w:r>
      <w:r w:rsidR="004A1EFC">
        <w:rPr>
          <w:lang w:val="en-US"/>
        </w:rPr>
        <w:t>10’da</w:t>
      </w:r>
      <w:r>
        <w:rPr>
          <w:lang w:val="en-US"/>
        </w:rPr>
        <w:t xml:space="preserve"> harf ve rakam için sınıflandırma ile yapılan </w:t>
      </w:r>
      <w:r w:rsidR="00EE2339">
        <w:rPr>
          <w:lang w:val="en-US"/>
        </w:rPr>
        <w:t>etiket tahminleri</w:t>
      </w:r>
      <w:r>
        <w:rPr>
          <w:lang w:val="en-US"/>
        </w:rPr>
        <w:t xml:space="preserve"> verilmiştir.</w:t>
      </w:r>
    </w:p>
    <w:p w14:paraId="295A56B7" w14:textId="77777777" w:rsidR="004A1EFC" w:rsidRDefault="004A1EFC" w:rsidP="007F4FBE">
      <w:pPr>
        <w:pStyle w:val="AnaParagrafYaziStiliSau"/>
        <w:rPr>
          <w:lang w:val="en-US"/>
        </w:rPr>
      </w:pPr>
    </w:p>
    <w:p w14:paraId="3B2A96D8" w14:textId="77777777" w:rsidR="004A1EFC" w:rsidRDefault="004A1EFC" w:rsidP="004A1EFC">
      <w:pPr>
        <w:pStyle w:val="AnaParagrafYaziStiliSau"/>
        <w:keepNext/>
        <w:jc w:val="center"/>
      </w:pPr>
      <w:r>
        <w:rPr>
          <w:noProof/>
        </w:rPr>
        <w:drawing>
          <wp:inline distT="0" distB="0" distL="0" distR="0" wp14:anchorId="7E35D052" wp14:editId="71671C9F">
            <wp:extent cx="4370433" cy="1806502"/>
            <wp:effectExtent l="19050" t="19050" r="11430" b="22860"/>
            <wp:docPr id="3309377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7719" name=""/>
                    <pic:cNvPicPr/>
                  </pic:nvPicPr>
                  <pic:blipFill rotWithShape="1">
                    <a:blip r:embed="rId22"/>
                    <a:srcRect l="2382" t="8457" r="1980" b="8963"/>
                    <a:stretch/>
                  </pic:blipFill>
                  <pic:spPr bwMode="auto">
                    <a:xfrm>
                      <a:off x="0" y="0"/>
                      <a:ext cx="4377138" cy="180927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68C9366" w14:textId="51DA9F8D" w:rsidR="001C25E2" w:rsidRDefault="004A1EFC" w:rsidP="00C65E2C">
      <w:pPr>
        <w:pStyle w:val="ResimYazs"/>
        <w:jc w:val="center"/>
      </w:pPr>
      <w:bookmarkStart w:id="48" w:name="_Toc168662896"/>
      <w:r>
        <w:t xml:space="preserve">Şekil 3. </w:t>
      </w:r>
      <w:r>
        <w:fldChar w:fldCharType="begin"/>
      </w:r>
      <w:r>
        <w:instrText xml:space="preserve"> SEQ Şekil_3. \* ARABIC </w:instrText>
      </w:r>
      <w:r>
        <w:fldChar w:fldCharType="separate"/>
      </w:r>
      <w:r w:rsidR="00CA1114">
        <w:rPr>
          <w:noProof/>
        </w:rPr>
        <w:t>10</w:t>
      </w:r>
      <w:r>
        <w:fldChar w:fldCharType="end"/>
      </w:r>
      <w:r>
        <w:t xml:space="preserve"> Sınıflandırma</w:t>
      </w:r>
      <w:r w:rsidR="00D81787">
        <w:t xml:space="preserve"> ile Etiket Tahmini</w:t>
      </w:r>
      <w:bookmarkEnd w:id="48"/>
    </w:p>
    <w:p w14:paraId="51D61873" w14:textId="77777777" w:rsidR="00C65E2C" w:rsidRPr="00C65E2C" w:rsidRDefault="00C65E2C" w:rsidP="00C65E2C">
      <w:pPr>
        <w:rPr>
          <w:lang w:eastAsia="tr-TR"/>
        </w:rPr>
      </w:pPr>
    </w:p>
    <w:p w14:paraId="4AA2D77C" w14:textId="71612166" w:rsidR="00593ECC" w:rsidRDefault="00EC0E80" w:rsidP="00BA1BD0">
      <w:pPr>
        <w:pStyle w:val="IkincilAltBaslikSau"/>
      </w:pPr>
      <w:r>
        <w:t>Birleştirme</w:t>
      </w:r>
    </w:p>
    <w:p w14:paraId="010AF73D" w14:textId="77777777" w:rsidR="00593ECC" w:rsidRDefault="00593ECC" w:rsidP="007F4FBE">
      <w:pPr>
        <w:pStyle w:val="AnaParagrafYaziStiliSau"/>
        <w:rPr>
          <w:lang w:val="en-US"/>
        </w:rPr>
      </w:pPr>
    </w:p>
    <w:p w14:paraId="32DC5A4D" w14:textId="27179D07" w:rsidR="00D23227" w:rsidRDefault="00043819" w:rsidP="00153858">
      <w:pPr>
        <w:pStyle w:val="AnaParagrafYaziStiliSau"/>
        <w:spacing w:after="120"/>
        <w:rPr>
          <w:lang w:val="en-US"/>
        </w:rPr>
      </w:pPr>
      <w:r>
        <w:rPr>
          <w:lang w:val="en-US"/>
        </w:rPr>
        <w:t xml:space="preserve">Parçalanmış karakterlerin etiket tahminleri yapıldıktan sonra elde edilen etiketler bir liste içerisinde toplanır. Bu liste içerisindeki etiketler birleştirilerek kelimenin parçalanmadan önceki hali elde edilmiş olur. Sonrasında bu kelimeler şablonlara göre oluşturulan </w:t>
      </w:r>
      <w:r w:rsidR="00DA5C22">
        <w:rPr>
          <w:lang w:val="en-US"/>
        </w:rPr>
        <w:t>p</w:t>
      </w:r>
      <w:r>
        <w:rPr>
          <w:lang w:val="en-US"/>
        </w:rPr>
        <w:t>ython sözlüğü yapılarında saklanır.</w:t>
      </w:r>
      <w:r w:rsidR="00863A68">
        <w:rPr>
          <w:lang w:val="en-US"/>
        </w:rPr>
        <w:t xml:space="preserve"> </w:t>
      </w:r>
    </w:p>
    <w:p w14:paraId="32AD1AE2" w14:textId="77777777" w:rsidR="00D23227" w:rsidRDefault="007A06BC" w:rsidP="00D23227">
      <w:pPr>
        <w:pStyle w:val="AnaParagrafYaziStiliSau"/>
        <w:keepNext/>
        <w:jc w:val="center"/>
      </w:pPr>
      <w:r>
        <w:rPr>
          <w:noProof/>
        </w:rPr>
        <w:drawing>
          <wp:inline distT="0" distB="0" distL="0" distR="0" wp14:anchorId="0BE21D0E" wp14:editId="3F7307A1">
            <wp:extent cx="3486150" cy="304800"/>
            <wp:effectExtent l="0" t="0" r="0" b="0"/>
            <wp:docPr id="105736246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7246" b="23188"/>
                    <a:stretch/>
                  </pic:blipFill>
                  <pic:spPr bwMode="auto">
                    <a:xfrm>
                      <a:off x="0" y="0"/>
                      <a:ext cx="3486150" cy="304800"/>
                    </a:xfrm>
                    <a:prstGeom prst="rect">
                      <a:avLst/>
                    </a:prstGeom>
                    <a:noFill/>
                    <a:ln>
                      <a:noFill/>
                    </a:ln>
                    <a:extLst>
                      <a:ext uri="{53640926-AAD7-44D8-BBD7-CCE9431645EC}">
                        <a14:shadowObscured xmlns:a14="http://schemas.microsoft.com/office/drawing/2010/main"/>
                      </a:ext>
                    </a:extLst>
                  </pic:spPr>
                </pic:pic>
              </a:graphicData>
            </a:graphic>
          </wp:inline>
        </w:drawing>
      </w:r>
    </w:p>
    <w:p w14:paraId="6B9BA629" w14:textId="4FEFE770" w:rsidR="007A06BC" w:rsidRDefault="00D23227" w:rsidP="00B30AEA">
      <w:pPr>
        <w:pStyle w:val="ResimYazs"/>
        <w:jc w:val="center"/>
        <w:rPr>
          <w:lang w:val="en-US"/>
        </w:rPr>
      </w:pPr>
      <w:bookmarkStart w:id="49" w:name="_Toc168662897"/>
      <w:r>
        <w:t xml:space="preserve">Şekil 3. </w:t>
      </w:r>
      <w:r>
        <w:fldChar w:fldCharType="begin"/>
      </w:r>
      <w:r>
        <w:instrText xml:space="preserve"> SEQ Şekil_3. \* ARABIC </w:instrText>
      </w:r>
      <w:r>
        <w:fldChar w:fldCharType="separate"/>
      </w:r>
      <w:r w:rsidR="00CA1114">
        <w:rPr>
          <w:noProof/>
        </w:rPr>
        <w:t>11</w:t>
      </w:r>
      <w:r>
        <w:fldChar w:fldCharType="end"/>
      </w:r>
      <w:r>
        <w:t xml:space="preserve"> Örnek Python Sözlüğü</w:t>
      </w:r>
      <w:bookmarkEnd w:id="49"/>
    </w:p>
    <w:p w14:paraId="4FABBC2F" w14:textId="2AD64E42" w:rsidR="00863A68" w:rsidRDefault="007A06BC" w:rsidP="007F4FBE">
      <w:pPr>
        <w:pStyle w:val="AnaParagrafYaziStiliSau"/>
        <w:rPr>
          <w:lang w:val="en-US"/>
        </w:rPr>
      </w:pPr>
      <w:r>
        <w:rPr>
          <w:lang w:val="en-US"/>
        </w:rPr>
        <w:t xml:space="preserve">Şekil </w:t>
      </w:r>
      <w:r w:rsidR="00D23227">
        <w:rPr>
          <w:lang w:val="en-US"/>
        </w:rPr>
        <w:t>3.11’</w:t>
      </w:r>
      <w:r>
        <w:rPr>
          <w:lang w:val="en-US"/>
        </w:rPr>
        <w:t xml:space="preserve">de birleştirme sonucu elde edilen </w:t>
      </w:r>
      <w:r w:rsidR="00937BA0">
        <w:rPr>
          <w:lang w:val="en-US"/>
        </w:rPr>
        <w:t xml:space="preserve">örnek </w:t>
      </w:r>
      <w:r w:rsidR="00DA5C22">
        <w:rPr>
          <w:lang w:val="en-US"/>
        </w:rPr>
        <w:t>p</w:t>
      </w:r>
      <w:r w:rsidR="00937BA0">
        <w:rPr>
          <w:lang w:val="en-US"/>
        </w:rPr>
        <w:t>ython sözlüğü</w:t>
      </w:r>
      <w:r>
        <w:rPr>
          <w:lang w:val="en-US"/>
        </w:rPr>
        <w:t xml:space="preserve"> verilmiştir. </w:t>
      </w:r>
      <w:r w:rsidR="00863A68">
        <w:rPr>
          <w:lang w:val="en-US"/>
        </w:rPr>
        <w:t>Harf sınıflandırma işleminde etiketler sadece büyük harflerden oluştuğundan tahmin edilen etiketler birleştirildikten sonra “</w:t>
      </w:r>
      <w:proofErr w:type="gramStart"/>
      <w:r w:rsidR="00863A68">
        <w:rPr>
          <w:lang w:val="en-US"/>
        </w:rPr>
        <w:t>title(</w:t>
      </w:r>
      <w:proofErr w:type="gramEnd"/>
      <w:r w:rsidR="00863A68">
        <w:rPr>
          <w:lang w:val="en-US"/>
        </w:rPr>
        <w:t>)” metodu ile ilk harfi büyük sonraki harfler küçük olacak şekilde düzenle</w:t>
      </w:r>
      <w:r w:rsidR="00D54120">
        <w:rPr>
          <w:lang w:val="en-US"/>
        </w:rPr>
        <w:t>nmiştir.</w:t>
      </w:r>
    </w:p>
    <w:p w14:paraId="147C6DD4" w14:textId="77777777" w:rsidR="00B272C9" w:rsidRDefault="00B272C9" w:rsidP="007F4FBE">
      <w:pPr>
        <w:pStyle w:val="AnaParagrafYaziStiliSau"/>
        <w:rPr>
          <w:lang w:val="en-US"/>
        </w:rPr>
      </w:pPr>
    </w:p>
    <w:p w14:paraId="4F6B846C" w14:textId="17E90269" w:rsidR="0021448F" w:rsidRDefault="00B272C9" w:rsidP="007F4FBE">
      <w:pPr>
        <w:pStyle w:val="AnaParagrafYaziStiliSau"/>
        <w:rPr>
          <w:lang w:val="en-US"/>
        </w:rPr>
      </w:pPr>
      <w:r>
        <w:rPr>
          <w:lang w:val="en-US"/>
        </w:rPr>
        <w:t>Sisteme birden fazla kelime bulunan bir satır verildiğinde birleştirme aşamasında satırdaki bütün karakterler tek bir kelime olarak birleştirilmektedir, yani kelime segmentasyonu sağla</w:t>
      </w:r>
      <w:r w:rsidR="00460025">
        <w:rPr>
          <w:lang w:val="en-US"/>
        </w:rPr>
        <w:t>namamaktadır.</w:t>
      </w:r>
      <w:r w:rsidR="009F410A">
        <w:rPr>
          <w:lang w:val="en-US"/>
        </w:rPr>
        <w:t xml:space="preserve"> </w:t>
      </w:r>
    </w:p>
    <w:p w14:paraId="157ECDF9" w14:textId="77777777" w:rsidR="0021448F" w:rsidRDefault="0021448F" w:rsidP="007F4FBE">
      <w:pPr>
        <w:pStyle w:val="AnaParagrafYaziStiliSau"/>
        <w:rPr>
          <w:lang w:val="en-US"/>
        </w:rPr>
      </w:pPr>
    </w:p>
    <w:p w14:paraId="18EDB1E0" w14:textId="110A5FEA" w:rsidR="007A585C" w:rsidRDefault="007A585C" w:rsidP="007A585C">
      <w:pPr>
        <w:pStyle w:val="IkincilAltBaslikSau"/>
      </w:pPr>
      <w:r>
        <w:lastRenderedPageBreak/>
        <w:t xml:space="preserve"> Flask Web Uygulaması</w:t>
      </w:r>
    </w:p>
    <w:p w14:paraId="7D3AED51" w14:textId="77777777" w:rsidR="007A585C" w:rsidRDefault="007A585C" w:rsidP="007F4FBE">
      <w:pPr>
        <w:pStyle w:val="AnaParagrafYaziStiliSau"/>
        <w:rPr>
          <w:lang w:val="en-US"/>
        </w:rPr>
      </w:pPr>
    </w:p>
    <w:p w14:paraId="720C8D8A" w14:textId="1346A946" w:rsidR="006D38BA" w:rsidRDefault="007A585C" w:rsidP="00576ACF">
      <w:pPr>
        <w:pStyle w:val="AnaParagrafYaziStiliSau"/>
        <w:spacing w:after="120"/>
        <w:rPr>
          <w:lang w:val="en-US"/>
        </w:rPr>
      </w:pPr>
      <w:r>
        <w:rPr>
          <w:lang w:val="en-US"/>
        </w:rPr>
        <w:t>Kullanıcılara kullanım kolaylığı sağlamak açısından Flask Framework kullanılarak bir web uygulaması geliştirilmiştir. Uygulama çalıştırıldığında ilk olarak Şekil</w:t>
      </w:r>
      <w:r w:rsidR="006D38BA">
        <w:rPr>
          <w:lang w:val="en-US"/>
        </w:rPr>
        <w:t xml:space="preserve"> 3.12’d</w:t>
      </w:r>
      <w:r>
        <w:rPr>
          <w:lang w:val="en-US"/>
        </w:rPr>
        <w:t xml:space="preserve">eki sayfa açılır. Bu sayfada kullanıcıdan ad, soyad bilgilerinin girilmesi ve şablon seçimi yapması istenir. </w:t>
      </w:r>
    </w:p>
    <w:p w14:paraId="49F621CE" w14:textId="77777777" w:rsidR="006D38BA" w:rsidRDefault="00787F40" w:rsidP="006D38BA">
      <w:pPr>
        <w:pStyle w:val="AnaParagrafYaziStiliSau"/>
        <w:keepNext/>
        <w:jc w:val="center"/>
      </w:pPr>
      <w:r w:rsidRPr="00787F40">
        <w:rPr>
          <w:noProof/>
          <w:lang w:val="en-US"/>
        </w:rPr>
        <w:drawing>
          <wp:inline distT="0" distB="0" distL="0" distR="0" wp14:anchorId="3916F3F0" wp14:editId="6F00CE16">
            <wp:extent cx="4357807" cy="2339009"/>
            <wp:effectExtent l="0" t="0" r="5080" b="4445"/>
            <wp:docPr id="140838676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768" name="Resim 1" descr="metin, ekran görüntüsü, yazı tipi, sayı, numara içeren bir resim&#10;&#10;Açıklama otomatik olarak oluşturuldu"/>
                    <pic:cNvPicPr/>
                  </pic:nvPicPr>
                  <pic:blipFill>
                    <a:blip r:embed="rId24"/>
                    <a:stretch>
                      <a:fillRect/>
                    </a:stretch>
                  </pic:blipFill>
                  <pic:spPr>
                    <a:xfrm>
                      <a:off x="0" y="0"/>
                      <a:ext cx="4418479" cy="2371574"/>
                    </a:xfrm>
                    <a:prstGeom prst="rect">
                      <a:avLst/>
                    </a:prstGeom>
                  </pic:spPr>
                </pic:pic>
              </a:graphicData>
            </a:graphic>
          </wp:inline>
        </w:drawing>
      </w:r>
    </w:p>
    <w:p w14:paraId="290100F4" w14:textId="6072EB91" w:rsidR="00576ACF" w:rsidRPr="00576ACF" w:rsidRDefault="006D38BA" w:rsidP="002C664A">
      <w:pPr>
        <w:pStyle w:val="ResimYazs"/>
        <w:spacing w:after="120"/>
        <w:jc w:val="center"/>
      </w:pPr>
      <w:bookmarkStart w:id="50" w:name="_Toc168662898"/>
      <w:r>
        <w:t xml:space="preserve">Şekil 3. </w:t>
      </w:r>
      <w:r>
        <w:fldChar w:fldCharType="begin"/>
      </w:r>
      <w:r>
        <w:instrText xml:space="preserve"> SEQ Şekil_3. \* ARABIC </w:instrText>
      </w:r>
      <w:r>
        <w:fldChar w:fldCharType="separate"/>
      </w:r>
      <w:r w:rsidR="00CA1114">
        <w:rPr>
          <w:noProof/>
        </w:rPr>
        <w:t>12</w:t>
      </w:r>
      <w:r>
        <w:fldChar w:fldCharType="end"/>
      </w:r>
      <w:r>
        <w:t xml:space="preserve"> Web Arayüzü 1</w:t>
      </w:r>
      <w:bookmarkEnd w:id="50"/>
    </w:p>
    <w:p w14:paraId="43D809F6" w14:textId="268E54C1" w:rsidR="001249CD" w:rsidRDefault="007A585C" w:rsidP="00576ACF">
      <w:pPr>
        <w:pStyle w:val="AnaParagrafYaziStiliSau"/>
        <w:spacing w:after="120"/>
        <w:rPr>
          <w:lang w:val="en-US"/>
        </w:rPr>
      </w:pPr>
      <w:r>
        <w:rPr>
          <w:lang w:val="en-US"/>
        </w:rPr>
        <w:t xml:space="preserve">Bu işlemler yapıldıktan sonra “continue” butonu ile </w:t>
      </w:r>
      <w:r w:rsidR="003B721B">
        <w:rPr>
          <w:lang w:val="en-US"/>
        </w:rPr>
        <w:t>Ş</w:t>
      </w:r>
      <w:r>
        <w:rPr>
          <w:lang w:val="en-US"/>
        </w:rPr>
        <w:t>ekil</w:t>
      </w:r>
      <w:r w:rsidR="00E96AB1">
        <w:rPr>
          <w:lang w:val="en-US"/>
        </w:rPr>
        <w:t xml:space="preserve"> 3.13’t</w:t>
      </w:r>
      <w:r>
        <w:rPr>
          <w:lang w:val="en-US"/>
        </w:rPr>
        <w:t xml:space="preserve">eki sayfaya geçilir. Bu kısımda kullanıcıdan </w:t>
      </w:r>
      <w:r w:rsidR="003B721B">
        <w:rPr>
          <w:lang w:val="en-US"/>
        </w:rPr>
        <w:t>el yazısı ile doldurulan form fotoğrafını yüklemesi</w:t>
      </w:r>
      <w:r w:rsidR="004525AC">
        <w:rPr>
          <w:lang w:val="en-US"/>
        </w:rPr>
        <w:t xml:space="preserve"> </w:t>
      </w:r>
      <w:r w:rsidR="003B721B">
        <w:rPr>
          <w:lang w:val="en-US"/>
        </w:rPr>
        <w:t>istenir</w:t>
      </w:r>
      <w:r w:rsidR="004525AC">
        <w:rPr>
          <w:lang w:val="en-US"/>
        </w:rPr>
        <w:t xml:space="preserve">. </w:t>
      </w:r>
    </w:p>
    <w:p w14:paraId="04CDF447" w14:textId="77777777" w:rsidR="00576ACF" w:rsidRDefault="004F6E22" w:rsidP="00576ACF">
      <w:pPr>
        <w:pStyle w:val="AnaParagrafYaziStiliSau"/>
        <w:keepNext/>
        <w:jc w:val="center"/>
      </w:pPr>
      <w:r w:rsidRPr="004F6E22">
        <w:rPr>
          <w:noProof/>
          <w:lang w:val="en-US"/>
        </w:rPr>
        <w:drawing>
          <wp:inline distT="0" distB="0" distL="0" distR="0" wp14:anchorId="175A2719" wp14:editId="286CFBBD">
            <wp:extent cx="3299792" cy="3212679"/>
            <wp:effectExtent l="0" t="0" r="0" b="6985"/>
            <wp:docPr id="344188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868" name=""/>
                    <pic:cNvPicPr/>
                  </pic:nvPicPr>
                  <pic:blipFill>
                    <a:blip r:embed="rId25"/>
                    <a:stretch>
                      <a:fillRect/>
                    </a:stretch>
                  </pic:blipFill>
                  <pic:spPr>
                    <a:xfrm>
                      <a:off x="0" y="0"/>
                      <a:ext cx="3397691" cy="3307993"/>
                    </a:xfrm>
                    <a:prstGeom prst="rect">
                      <a:avLst/>
                    </a:prstGeom>
                  </pic:spPr>
                </pic:pic>
              </a:graphicData>
            </a:graphic>
          </wp:inline>
        </w:drawing>
      </w:r>
    </w:p>
    <w:p w14:paraId="29C04D83" w14:textId="2B4FEE67" w:rsidR="003B721B" w:rsidRDefault="00576ACF" w:rsidP="00102092">
      <w:pPr>
        <w:pStyle w:val="ResimYazs"/>
        <w:jc w:val="center"/>
        <w:rPr>
          <w:lang w:val="en-US"/>
        </w:rPr>
      </w:pPr>
      <w:bookmarkStart w:id="51" w:name="_Toc168662899"/>
      <w:r>
        <w:t xml:space="preserve">Şekil 3. </w:t>
      </w:r>
      <w:r>
        <w:fldChar w:fldCharType="begin"/>
      </w:r>
      <w:r>
        <w:instrText xml:space="preserve"> SEQ Şekil_3. \* ARABIC </w:instrText>
      </w:r>
      <w:r>
        <w:fldChar w:fldCharType="separate"/>
      </w:r>
      <w:r w:rsidR="00CA1114">
        <w:rPr>
          <w:noProof/>
        </w:rPr>
        <w:t>13</w:t>
      </w:r>
      <w:r>
        <w:fldChar w:fldCharType="end"/>
      </w:r>
      <w:r>
        <w:t xml:space="preserve"> </w:t>
      </w:r>
      <w:r w:rsidRPr="001A44D1">
        <w:t xml:space="preserve"> Web Arayüzü </w:t>
      </w:r>
      <w:r>
        <w:t>2</w:t>
      </w:r>
      <w:bookmarkEnd w:id="51"/>
    </w:p>
    <w:p w14:paraId="580B097E" w14:textId="0DCADA94" w:rsidR="001249CD" w:rsidRDefault="003B721B" w:rsidP="00CA1114">
      <w:pPr>
        <w:pStyle w:val="AnaParagrafYaziStiliSau"/>
        <w:spacing w:after="120"/>
        <w:rPr>
          <w:lang w:val="en-US"/>
        </w:rPr>
      </w:pPr>
      <w:r>
        <w:rPr>
          <w:lang w:val="en-US"/>
        </w:rPr>
        <w:lastRenderedPageBreak/>
        <w:t>Yüklenen fotoğraf üzerinde kırpılmak istenen kısım seçilerek “crop” butonuna basılır ve Şekil</w:t>
      </w:r>
      <w:r w:rsidR="00102092">
        <w:rPr>
          <w:lang w:val="en-US"/>
        </w:rPr>
        <w:t xml:space="preserve"> 3.14’t</w:t>
      </w:r>
      <w:r>
        <w:rPr>
          <w:lang w:val="en-US"/>
        </w:rPr>
        <w:t>eki gibi sayfada fotoğrafın kırpılmış hali göste</w:t>
      </w:r>
      <w:r w:rsidR="001249CD">
        <w:rPr>
          <w:lang w:val="en-US"/>
        </w:rPr>
        <w:t>r</w:t>
      </w:r>
      <w:r>
        <w:rPr>
          <w:lang w:val="en-US"/>
        </w:rPr>
        <w:t>ilir.</w:t>
      </w:r>
    </w:p>
    <w:p w14:paraId="60637C3B" w14:textId="77777777" w:rsidR="00CA1114" w:rsidRDefault="004F6E22" w:rsidP="00CA1114">
      <w:pPr>
        <w:pStyle w:val="AnaParagrafYaziStiliSau"/>
        <w:keepNext/>
        <w:jc w:val="center"/>
      </w:pPr>
      <w:r w:rsidRPr="004F6E22">
        <w:rPr>
          <w:noProof/>
          <w:lang w:val="en-US"/>
        </w:rPr>
        <w:drawing>
          <wp:inline distT="0" distB="0" distL="0" distR="0" wp14:anchorId="717209BC" wp14:editId="247BFBE9">
            <wp:extent cx="3241040" cy="3766625"/>
            <wp:effectExtent l="0" t="0" r="0" b="5715"/>
            <wp:docPr id="844792922"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922" name="Resim 1" descr="metin, ekran görüntüsü, ekran, görüntüleme, sayı, numara içeren bir resim&#10;&#10;Açıklama otomatik olarak oluşturuldu"/>
                    <pic:cNvPicPr/>
                  </pic:nvPicPr>
                  <pic:blipFill>
                    <a:blip r:embed="rId26"/>
                    <a:stretch>
                      <a:fillRect/>
                    </a:stretch>
                  </pic:blipFill>
                  <pic:spPr>
                    <a:xfrm>
                      <a:off x="0" y="0"/>
                      <a:ext cx="3253482" cy="3781085"/>
                    </a:xfrm>
                    <a:prstGeom prst="rect">
                      <a:avLst/>
                    </a:prstGeom>
                  </pic:spPr>
                </pic:pic>
              </a:graphicData>
            </a:graphic>
          </wp:inline>
        </w:drawing>
      </w:r>
    </w:p>
    <w:p w14:paraId="30DB3C4F" w14:textId="2235DE95" w:rsidR="004F6E22" w:rsidRDefault="00CA1114" w:rsidP="00CA1114">
      <w:pPr>
        <w:pStyle w:val="ResimYazs"/>
        <w:jc w:val="center"/>
        <w:rPr>
          <w:lang w:val="en-US"/>
        </w:rPr>
      </w:pPr>
      <w:bookmarkStart w:id="52" w:name="_Toc168662900"/>
      <w:r>
        <w:t xml:space="preserve">Şekil 3. </w:t>
      </w:r>
      <w:r>
        <w:fldChar w:fldCharType="begin"/>
      </w:r>
      <w:r>
        <w:instrText xml:space="preserve"> SEQ Şekil_3. \* ARABIC </w:instrText>
      </w:r>
      <w:r>
        <w:fldChar w:fldCharType="separate"/>
      </w:r>
      <w:r>
        <w:rPr>
          <w:noProof/>
        </w:rPr>
        <w:t>14</w:t>
      </w:r>
      <w:r>
        <w:fldChar w:fldCharType="end"/>
      </w:r>
      <w:r w:rsidRPr="00C54C48">
        <w:t xml:space="preserve"> Web Arayüzü </w:t>
      </w:r>
      <w:r>
        <w:t>3</w:t>
      </w:r>
      <w:bookmarkEnd w:id="52"/>
    </w:p>
    <w:p w14:paraId="41A8E7AE" w14:textId="77777777" w:rsidR="003B721B" w:rsidRDefault="003B721B" w:rsidP="007F4FBE">
      <w:pPr>
        <w:pStyle w:val="AnaParagrafYaziStiliSau"/>
        <w:rPr>
          <w:lang w:val="en-US"/>
        </w:rPr>
      </w:pPr>
    </w:p>
    <w:p w14:paraId="1E2BB4FC" w14:textId="2C664780" w:rsidR="00CA1114" w:rsidRDefault="003B721B" w:rsidP="00CA1114">
      <w:pPr>
        <w:pStyle w:val="AnaParagrafYaziStiliSau"/>
        <w:spacing w:after="120"/>
        <w:rPr>
          <w:lang w:val="en-US"/>
        </w:rPr>
      </w:pPr>
      <w:r>
        <w:rPr>
          <w:lang w:val="en-US"/>
        </w:rPr>
        <w:t>Kırpılan fotoğraf</w:t>
      </w:r>
      <w:r w:rsidR="004525AC">
        <w:rPr>
          <w:lang w:val="en-US"/>
        </w:rPr>
        <w:t xml:space="preserve"> “</w:t>
      </w:r>
      <w:r w:rsidR="006B0012">
        <w:rPr>
          <w:lang w:val="en-US"/>
        </w:rPr>
        <w:t>upload</w:t>
      </w:r>
      <w:r w:rsidR="004525AC">
        <w:rPr>
          <w:lang w:val="en-US"/>
        </w:rPr>
        <w:t>” butonu ile</w:t>
      </w:r>
      <w:r w:rsidR="006B0012">
        <w:rPr>
          <w:lang w:val="en-US"/>
        </w:rPr>
        <w:t xml:space="preserve"> yüklenip</w:t>
      </w:r>
      <w:r w:rsidR="004525AC">
        <w:rPr>
          <w:lang w:val="en-US"/>
        </w:rPr>
        <w:t xml:space="preserve"> </w:t>
      </w:r>
      <w:r w:rsidR="001249CD">
        <w:rPr>
          <w:lang w:val="en-US"/>
        </w:rPr>
        <w:t>Ş</w:t>
      </w:r>
      <w:r w:rsidR="004525AC">
        <w:rPr>
          <w:lang w:val="en-US"/>
        </w:rPr>
        <w:t>ekil</w:t>
      </w:r>
      <w:r w:rsidR="00906905">
        <w:rPr>
          <w:lang w:val="en-US"/>
        </w:rPr>
        <w:t xml:space="preserve"> 3.15’t</w:t>
      </w:r>
      <w:r w:rsidR="004525AC">
        <w:rPr>
          <w:lang w:val="en-US"/>
        </w:rPr>
        <w:t xml:space="preserve">eki sonuç sayfasına geçilir. Bu sayfada da kullanıcıdan ilk sayfada alınan bilgiler ile </w:t>
      </w:r>
      <w:r w:rsidR="00494873">
        <w:rPr>
          <w:lang w:val="en-US"/>
        </w:rPr>
        <w:t>“</w:t>
      </w:r>
      <w:r w:rsidR="004525AC">
        <w:rPr>
          <w:lang w:val="en-US"/>
        </w:rPr>
        <w:t>Bölüm 3</w:t>
      </w:r>
      <w:r w:rsidR="00494873">
        <w:rPr>
          <w:lang w:val="en-US"/>
        </w:rPr>
        <w:t>” altında anlatıldığı</w:t>
      </w:r>
      <w:r w:rsidR="00754BF7">
        <w:rPr>
          <w:lang w:val="en-US"/>
        </w:rPr>
        <w:t xml:space="preserve"> gibi</w:t>
      </w:r>
      <w:r w:rsidR="00494873">
        <w:rPr>
          <w:lang w:val="en-US"/>
        </w:rPr>
        <w:t xml:space="preserve"> </w:t>
      </w:r>
      <w:r w:rsidR="004525AC">
        <w:rPr>
          <w:lang w:val="en-US"/>
        </w:rPr>
        <w:t>elde edilen python sözlük yapısı bir tablo şeklinde ekrana yazdırılır.</w:t>
      </w:r>
      <w:r>
        <w:rPr>
          <w:lang w:val="en-US"/>
        </w:rPr>
        <w:t xml:space="preserve"> Ayrıca sözlükteki bu bilgiler bir </w:t>
      </w:r>
      <w:r w:rsidR="001249CD">
        <w:rPr>
          <w:lang w:val="en-US"/>
        </w:rPr>
        <w:t xml:space="preserve">PDF </w:t>
      </w:r>
      <w:r>
        <w:rPr>
          <w:lang w:val="en-US"/>
        </w:rPr>
        <w:t xml:space="preserve">dosyasına da tablo şeklinde </w:t>
      </w:r>
      <w:r w:rsidR="00F726EA">
        <w:rPr>
          <w:lang w:val="en-US"/>
        </w:rPr>
        <w:t>kaydedilir</w:t>
      </w:r>
      <w:r>
        <w:rPr>
          <w:lang w:val="en-US"/>
        </w:rPr>
        <w:t>.</w:t>
      </w:r>
    </w:p>
    <w:p w14:paraId="60A7B578" w14:textId="77777777" w:rsidR="00CA1114" w:rsidRDefault="004F6E22" w:rsidP="00CA1114">
      <w:pPr>
        <w:pStyle w:val="AnaParagrafYaziStiliSau"/>
        <w:keepNext/>
        <w:jc w:val="center"/>
      </w:pPr>
      <w:r w:rsidRPr="004F6E22">
        <w:rPr>
          <w:noProof/>
          <w:lang w:val="en-US"/>
        </w:rPr>
        <w:drawing>
          <wp:inline distT="0" distB="0" distL="0" distR="0" wp14:anchorId="509366DF" wp14:editId="16E953C6">
            <wp:extent cx="4474027" cy="1965960"/>
            <wp:effectExtent l="0" t="0" r="3175" b="0"/>
            <wp:docPr id="1242508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8215" name="Resim 1" descr="metin, ekran görüntüsü, yazı tipi içeren bir resim&#10;&#10;Açıklama otomatik olarak oluşturuldu"/>
                    <pic:cNvPicPr/>
                  </pic:nvPicPr>
                  <pic:blipFill>
                    <a:blip r:embed="rId27"/>
                    <a:stretch>
                      <a:fillRect/>
                    </a:stretch>
                  </pic:blipFill>
                  <pic:spPr>
                    <a:xfrm>
                      <a:off x="0" y="0"/>
                      <a:ext cx="4488703" cy="1972409"/>
                    </a:xfrm>
                    <a:prstGeom prst="rect">
                      <a:avLst/>
                    </a:prstGeom>
                  </pic:spPr>
                </pic:pic>
              </a:graphicData>
            </a:graphic>
          </wp:inline>
        </w:drawing>
      </w:r>
    </w:p>
    <w:p w14:paraId="170E977F" w14:textId="05797289" w:rsidR="00F15423" w:rsidRDefault="00CA1114" w:rsidP="007636B7">
      <w:pPr>
        <w:pStyle w:val="ResimYazs"/>
        <w:jc w:val="center"/>
        <w:sectPr w:rsidR="00F15423" w:rsidSect="002E1D65">
          <w:pgSz w:w="11906" w:h="16838" w:code="9"/>
          <w:pgMar w:top="1701" w:right="1418" w:bottom="1701" w:left="2268" w:header="709" w:footer="709" w:gutter="0"/>
          <w:cols w:space="708"/>
          <w:titlePg/>
          <w:docGrid w:linePitch="360"/>
        </w:sectPr>
      </w:pPr>
      <w:bookmarkStart w:id="53" w:name="_Toc168662901"/>
      <w:r>
        <w:t xml:space="preserve">Şekil 3. </w:t>
      </w:r>
      <w:r>
        <w:fldChar w:fldCharType="begin"/>
      </w:r>
      <w:r>
        <w:instrText xml:space="preserve"> SEQ Şekil_3. \* ARABIC </w:instrText>
      </w:r>
      <w:r>
        <w:fldChar w:fldCharType="separate"/>
      </w:r>
      <w:r>
        <w:rPr>
          <w:noProof/>
        </w:rPr>
        <w:t>15</w:t>
      </w:r>
      <w:r>
        <w:fldChar w:fldCharType="end"/>
      </w:r>
      <w:r>
        <w:t xml:space="preserve"> </w:t>
      </w:r>
      <w:r w:rsidRPr="00664F43">
        <w:t xml:space="preserve"> Web Arayüzü</w:t>
      </w:r>
      <w:bookmarkEnd w:id="53"/>
      <w:r w:rsidR="00847F8A">
        <w:t xml:space="preserve"> 4</w:t>
      </w:r>
    </w:p>
    <w:p w14:paraId="508FAA78" w14:textId="77777777" w:rsidR="007636B7" w:rsidRDefault="007636B7" w:rsidP="007636B7">
      <w:pPr>
        <w:rPr>
          <w:lang w:val="en-US" w:eastAsia="tr-TR"/>
        </w:rPr>
      </w:pPr>
    </w:p>
    <w:p w14:paraId="2FA215FB" w14:textId="77777777" w:rsidR="007636B7" w:rsidRDefault="007636B7" w:rsidP="007636B7">
      <w:pPr>
        <w:rPr>
          <w:lang w:val="en-US" w:eastAsia="tr-TR"/>
        </w:rPr>
      </w:pPr>
    </w:p>
    <w:p w14:paraId="622C2415" w14:textId="77777777" w:rsidR="001423D6" w:rsidRPr="007A7586" w:rsidRDefault="001423D6" w:rsidP="007F4FBE">
      <w:pPr>
        <w:pStyle w:val="AnaParagrafYaziStiliSau"/>
      </w:pPr>
    </w:p>
    <w:p w14:paraId="2581C224" w14:textId="32A2C080" w:rsidR="000865F3" w:rsidRDefault="00D60990" w:rsidP="00733AF0">
      <w:pPr>
        <w:pStyle w:val="Balk1"/>
        <w:ind w:left="1440" w:hanging="1440"/>
      </w:pPr>
      <w:bookmarkStart w:id="54" w:name="_Toc407628363"/>
      <w:bookmarkStart w:id="55" w:name="_Toc155810578"/>
      <w:r>
        <w:t>BULGULAR</w:t>
      </w:r>
      <w:bookmarkEnd w:id="54"/>
      <w:bookmarkEnd w:id="55"/>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2253F25C" w:rsidR="00A20C0F" w:rsidRDefault="00552C61" w:rsidP="007F4FBE">
      <w:pPr>
        <w:pStyle w:val="AnaParagrafYaziStiliSau"/>
      </w:pPr>
      <w:r w:rsidRPr="00195BCB">
        <w:t>Çalışmanın bu</w:t>
      </w:r>
      <w:r w:rsidR="001D0E7F" w:rsidRPr="00195BCB">
        <w:t xml:space="preserve"> kısmında </w:t>
      </w:r>
      <w:r w:rsidR="001D0DF8">
        <w:t>“Bölüm 3” altında anlatılan CNN modeli, MNIST ve EMNIST veri setleri kullanılarak eğitilmiştir.</w:t>
      </w:r>
      <w:r w:rsidR="007D2623">
        <w:t xml:space="preserve"> Eğitilen bu modelin başarısı yine “Bölüm 3” altında anlatılan performans metriklerine göre değerlendirilmiştir.</w:t>
      </w:r>
      <w:r w:rsidR="001D0DF8">
        <w:t xml:space="preserve"> </w:t>
      </w:r>
      <w:r w:rsidR="003A2AB7">
        <w:t>Ol</w:t>
      </w:r>
      <w:r w:rsidR="003A2AB7" w:rsidRPr="00195BCB">
        <w:t>uşturulan sistem test edilmiştir ve test sonucunda elde edilen tahmin çıktıları ile başarı değerleri sunulmuştur.</w:t>
      </w:r>
      <w:r w:rsidR="003A2AB7">
        <w:t xml:space="preserve"> Ayrıca web uygulaması üzerinden örnek uygulamalar da sunulmuştur. </w:t>
      </w:r>
    </w:p>
    <w:p w14:paraId="1E79F0E2" w14:textId="77777777" w:rsidR="00195BCB" w:rsidRDefault="00195BCB" w:rsidP="007F4FBE">
      <w:pPr>
        <w:pStyle w:val="AnaParagrafYaziStiliSau"/>
      </w:pPr>
    </w:p>
    <w:p w14:paraId="740F2E39" w14:textId="15CE66F6" w:rsidR="00911DEE" w:rsidRDefault="001D0DF8" w:rsidP="00911DEE">
      <w:pPr>
        <w:pStyle w:val="AltBaslkSau"/>
      </w:pPr>
      <w:r>
        <w:t>MNIST Modeli İçin Değerlendirmeler</w:t>
      </w:r>
    </w:p>
    <w:p w14:paraId="4A82A66D" w14:textId="77777777" w:rsidR="00911DEE" w:rsidRDefault="00911DEE" w:rsidP="007F4FBE">
      <w:pPr>
        <w:pStyle w:val="AnaParagrafYaziStiliSau"/>
      </w:pPr>
    </w:p>
    <w:p w14:paraId="7CE2AD1E" w14:textId="302F2D49" w:rsidR="001D0E7F" w:rsidRDefault="001D0E7F" w:rsidP="007F4FBE">
      <w:pPr>
        <w:pStyle w:val="AnaParagrafYaziStiliSau"/>
      </w:pPr>
      <w:r>
        <w:t xml:space="preserve">Tablo </w:t>
      </w:r>
      <w:r w:rsidR="00A73D6A">
        <w:t>2’de</w:t>
      </w:r>
      <w:r>
        <w:t xml:space="preserve"> </w:t>
      </w:r>
      <w:r w:rsidR="00104977">
        <w:t xml:space="preserve">MNIST </w:t>
      </w:r>
      <w:r w:rsidR="00991248">
        <w:t>veri set</w:t>
      </w:r>
      <w:r w:rsidR="001D0DF8">
        <w:t>i</w:t>
      </w:r>
      <w:r w:rsidR="00991248">
        <w:t xml:space="preserve"> için </w:t>
      </w:r>
      <w:r w:rsidR="001D0DF8">
        <w:t xml:space="preserve">performans </w:t>
      </w:r>
      <w:r w:rsidR="00991248">
        <w:t>değerlendirme sonuçları verilmiştir.</w:t>
      </w:r>
    </w:p>
    <w:p w14:paraId="0F9E3FD5" w14:textId="6DE90268" w:rsidR="00C2148F" w:rsidRDefault="00C2148F" w:rsidP="00C2148F">
      <w:pPr>
        <w:pStyle w:val="ResimYazs"/>
        <w:keepNext/>
      </w:pPr>
    </w:p>
    <w:p w14:paraId="13804FE8" w14:textId="365F33A0" w:rsidR="008B1F3D" w:rsidRDefault="008B1F3D" w:rsidP="008B1F3D">
      <w:pPr>
        <w:pStyle w:val="ResimYazs"/>
        <w:keepNext/>
      </w:pPr>
      <w:bookmarkStart w:id="56" w:name="_Toc168663122"/>
      <w:r>
        <w:t xml:space="preserve">Tablo </w:t>
      </w:r>
      <w:r>
        <w:fldChar w:fldCharType="begin"/>
      </w:r>
      <w:r>
        <w:instrText xml:space="preserve"> SEQ Tablo \* ARABIC </w:instrText>
      </w:r>
      <w:r>
        <w:fldChar w:fldCharType="separate"/>
      </w:r>
      <w:r w:rsidR="00D05274">
        <w:rPr>
          <w:noProof/>
        </w:rPr>
        <w:t>2</w:t>
      </w:r>
      <w:r>
        <w:fldChar w:fldCharType="end"/>
      </w:r>
      <w:r>
        <w:t xml:space="preserve"> MNIST Modeli Performans Değerlendirme Sonuçları</w:t>
      </w:r>
      <w:bookmarkEnd w:id="56"/>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861"/>
      </w:tblGrid>
      <w:tr w:rsidR="001D0DF8" w14:paraId="01387420" w14:textId="43C5373B" w:rsidTr="00E66029">
        <w:trPr>
          <w:trHeight w:val="435"/>
          <w:jc w:val="center"/>
        </w:trPr>
        <w:tc>
          <w:tcPr>
            <w:tcW w:w="2792" w:type="dxa"/>
            <w:tcBorders>
              <w:bottom w:val="single" w:sz="4" w:space="0" w:color="auto"/>
            </w:tcBorders>
          </w:tcPr>
          <w:p w14:paraId="4EDA2FF9" w14:textId="6A7F6F27" w:rsidR="001D0DF8" w:rsidRPr="00A6757D" w:rsidRDefault="001D0DF8" w:rsidP="007F4FBE">
            <w:pPr>
              <w:pStyle w:val="AnaParagrafYaziStiliSau"/>
            </w:pPr>
            <w:bookmarkStart w:id="57" w:name="_Hlk154766391"/>
            <w:r w:rsidRPr="00A6757D">
              <w:t>Performans Metrikleri</w:t>
            </w:r>
          </w:p>
        </w:tc>
        <w:tc>
          <w:tcPr>
            <w:tcW w:w="2861" w:type="dxa"/>
            <w:tcBorders>
              <w:bottom w:val="single" w:sz="4" w:space="0" w:color="auto"/>
            </w:tcBorders>
          </w:tcPr>
          <w:p w14:paraId="236F55BA" w14:textId="3D876C96" w:rsidR="001D0DF8" w:rsidRPr="00A6757D" w:rsidRDefault="001D0DF8" w:rsidP="007F4FBE">
            <w:pPr>
              <w:pStyle w:val="AnaParagrafYaziStiliSau"/>
            </w:pPr>
            <w:r w:rsidRPr="00A6757D">
              <w:t>MNIST</w:t>
            </w:r>
          </w:p>
        </w:tc>
      </w:tr>
      <w:tr w:rsidR="001D0DF8" w14:paraId="30213B94" w14:textId="7FC0ACFB" w:rsidTr="001D0DF8">
        <w:trPr>
          <w:trHeight w:val="446"/>
          <w:jc w:val="center"/>
        </w:trPr>
        <w:tc>
          <w:tcPr>
            <w:tcW w:w="2792" w:type="dxa"/>
            <w:tcBorders>
              <w:bottom w:val="nil"/>
            </w:tcBorders>
          </w:tcPr>
          <w:p w14:paraId="6DCBA1E6" w14:textId="4CA73259" w:rsidR="001D0DF8" w:rsidRPr="00A6757D" w:rsidRDefault="001D0DF8" w:rsidP="007D2623">
            <w:pPr>
              <w:pStyle w:val="AnaParagrafYaziStiliSau"/>
              <w:jc w:val="left"/>
            </w:pPr>
            <w:r w:rsidRPr="00A6757D">
              <w:t>Precision</w:t>
            </w:r>
          </w:p>
        </w:tc>
        <w:tc>
          <w:tcPr>
            <w:tcW w:w="2861" w:type="dxa"/>
            <w:tcBorders>
              <w:bottom w:val="nil"/>
            </w:tcBorders>
          </w:tcPr>
          <w:p w14:paraId="380EF030" w14:textId="1F6C1CAF" w:rsidR="001D0DF8" w:rsidRPr="00A6757D" w:rsidRDefault="001D0DF8" w:rsidP="007F4FBE">
            <w:pPr>
              <w:pStyle w:val="AnaParagrafYaziStiliSau"/>
            </w:pPr>
            <w:r w:rsidRPr="004156E7">
              <w:t>0.9903</w:t>
            </w:r>
          </w:p>
        </w:tc>
      </w:tr>
      <w:tr w:rsidR="001D0DF8" w14:paraId="79D91CCB" w14:textId="61D333EA" w:rsidTr="001D0DF8">
        <w:trPr>
          <w:trHeight w:val="435"/>
          <w:jc w:val="center"/>
        </w:trPr>
        <w:tc>
          <w:tcPr>
            <w:tcW w:w="2792" w:type="dxa"/>
            <w:tcBorders>
              <w:top w:val="nil"/>
              <w:bottom w:val="nil"/>
            </w:tcBorders>
          </w:tcPr>
          <w:p w14:paraId="05F763F4" w14:textId="72C2B899" w:rsidR="001D0DF8" w:rsidRPr="00A6757D" w:rsidRDefault="001D0DF8" w:rsidP="007F4FBE">
            <w:pPr>
              <w:pStyle w:val="AnaParagrafYaziStiliSau"/>
            </w:pPr>
            <w:r w:rsidRPr="00A6757D">
              <w:t>Recall</w:t>
            </w:r>
          </w:p>
        </w:tc>
        <w:tc>
          <w:tcPr>
            <w:tcW w:w="2861" w:type="dxa"/>
            <w:tcBorders>
              <w:top w:val="nil"/>
              <w:bottom w:val="nil"/>
            </w:tcBorders>
          </w:tcPr>
          <w:p w14:paraId="7EC22A2E" w14:textId="2F0106E6" w:rsidR="001D0DF8" w:rsidRPr="00A6757D" w:rsidRDefault="001D0DF8" w:rsidP="007F4FBE">
            <w:pPr>
              <w:pStyle w:val="AnaParagrafYaziStiliSau"/>
            </w:pPr>
            <w:r w:rsidRPr="004156E7">
              <w:t>0.9903</w:t>
            </w:r>
          </w:p>
        </w:tc>
      </w:tr>
      <w:tr w:rsidR="001D0DF8" w14:paraId="2B7462AB" w14:textId="65C4CA36" w:rsidTr="001D0DF8">
        <w:trPr>
          <w:trHeight w:val="446"/>
          <w:jc w:val="center"/>
        </w:trPr>
        <w:tc>
          <w:tcPr>
            <w:tcW w:w="2792" w:type="dxa"/>
            <w:tcBorders>
              <w:top w:val="nil"/>
              <w:bottom w:val="nil"/>
            </w:tcBorders>
          </w:tcPr>
          <w:p w14:paraId="1932A224" w14:textId="0B38383E" w:rsidR="001D0DF8" w:rsidRPr="00A6757D" w:rsidRDefault="001D0DF8" w:rsidP="007F4FBE">
            <w:pPr>
              <w:pStyle w:val="AnaParagrafYaziStiliSau"/>
            </w:pPr>
            <w:r w:rsidRPr="00A6757D">
              <w:t>F1 Score</w:t>
            </w:r>
          </w:p>
        </w:tc>
        <w:tc>
          <w:tcPr>
            <w:tcW w:w="2861" w:type="dxa"/>
            <w:tcBorders>
              <w:top w:val="nil"/>
              <w:bottom w:val="nil"/>
            </w:tcBorders>
          </w:tcPr>
          <w:p w14:paraId="46830570" w14:textId="67F24A60" w:rsidR="001D0DF8" w:rsidRPr="00A6757D" w:rsidRDefault="001D0DF8" w:rsidP="007F4FBE">
            <w:pPr>
              <w:pStyle w:val="AnaParagrafYaziStiliSau"/>
            </w:pPr>
            <w:r w:rsidRPr="004156E7">
              <w:t>0.9902</w:t>
            </w:r>
          </w:p>
        </w:tc>
      </w:tr>
      <w:tr w:rsidR="001D0DF8" w14:paraId="548EAFAA" w14:textId="7674A688" w:rsidTr="001D0DF8">
        <w:trPr>
          <w:trHeight w:val="446"/>
          <w:jc w:val="center"/>
        </w:trPr>
        <w:tc>
          <w:tcPr>
            <w:tcW w:w="2792" w:type="dxa"/>
            <w:tcBorders>
              <w:top w:val="nil"/>
              <w:bottom w:val="nil"/>
            </w:tcBorders>
          </w:tcPr>
          <w:p w14:paraId="10976805" w14:textId="3EFF4476" w:rsidR="001D0DF8" w:rsidRPr="00A6757D" w:rsidRDefault="001D0DF8" w:rsidP="007F4FBE">
            <w:pPr>
              <w:pStyle w:val="AnaParagrafYaziStiliSau"/>
            </w:pPr>
            <w:r w:rsidRPr="00A6757D">
              <w:t>Test Accuracy</w:t>
            </w:r>
          </w:p>
        </w:tc>
        <w:tc>
          <w:tcPr>
            <w:tcW w:w="2861" w:type="dxa"/>
            <w:tcBorders>
              <w:top w:val="nil"/>
              <w:bottom w:val="nil"/>
            </w:tcBorders>
          </w:tcPr>
          <w:p w14:paraId="1B7E3A48" w14:textId="0A1A045D" w:rsidR="001D0DF8" w:rsidRPr="00A6757D" w:rsidRDefault="001D0DF8" w:rsidP="007F4FBE">
            <w:pPr>
              <w:pStyle w:val="AnaParagrafYaziStiliSau"/>
            </w:pPr>
            <w:r w:rsidRPr="004156E7">
              <w:t>0.9903</w:t>
            </w:r>
          </w:p>
        </w:tc>
      </w:tr>
      <w:tr w:rsidR="001D0DF8" w14:paraId="4FE7779D" w14:textId="63FFCEBA" w:rsidTr="001D0DF8">
        <w:trPr>
          <w:trHeight w:val="435"/>
          <w:jc w:val="center"/>
        </w:trPr>
        <w:tc>
          <w:tcPr>
            <w:tcW w:w="2792" w:type="dxa"/>
            <w:tcBorders>
              <w:top w:val="nil"/>
              <w:left w:val="nil"/>
              <w:bottom w:val="single" w:sz="4" w:space="0" w:color="auto"/>
            </w:tcBorders>
          </w:tcPr>
          <w:p w14:paraId="2AFA10D1" w14:textId="62239049" w:rsidR="001D0DF8" w:rsidRPr="00A6757D" w:rsidRDefault="001D0DF8" w:rsidP="007F4FBE">
            <w:pPr>
              <w:pStyle w:val="AnaParagrafYaziStiliSau"/>
            </w:pPr>
            <w:r w:rsidRPr="00A6757D">
              <w:t>Train Accuracy</w:t>
            </w:r>
          </w:p>
        </w:tc>
        <w:tc>
          <w:tcPr>
            <w:tcW w:w="2861" w:type="dxa"/>
            <w:tcBorders>
              <w:top w:val="nil"/>
              <w:bottom w:val="single" w:sz="4" w:space="0" w:color="auto"/>
            </w:tcBorders>
          </w:tcPr>
          <w:p w14:paraId="5663DB78" w14:textId="44211AED" w:rsidR="001D0DF8" w:rsidRPr="00A6757D" w:rsidRDefault="001D0DF8" w:rsidP="007F4FBE">
            <w:pPr>
              <w:pStyle w:val="AnaParagrafYaziStiliSau"/>
            </w:pPr>
            <w:r w:rsidRPr="004156E7">
              <w:t>0.9913</w:t>
            </w:r>
          </w:p>
        </w:tc>
      </w:tr>
      <w:bookmarkEnd w:id="57"/>
    </w:tbl>
    <w:p w14:paraId="66E78A34" w14:textId="77777777" w:rsidR="00B75310" w:rsidRDefault="00B75310" w:rsidP="00B75310">
      <w:pPr>
        <w:rPr>
          <w:lang w:eastAsia="tr-TR"/>
        </w:rPr>
      </w:pPr>
    </w:p>
    <w:p w14:paraId="46DCFDD5" w14:textId="77777777" w:rsidR="007636B7" w:rsidRDefault="007636B7" w:rsidP="00B75310">
      <w:pPr>
        <w:rPr>
          <w:lang w:eastAsia="tr-TR"/>
        </w:rPr>
      </w:pPr>
    </w:p>
    <w:p w14:paraId="4A5AC191" w14:textId="5727D03A" w:rsidR="00911DEE" w:rsidRPr="0088273A" w:rsidRDefault="00911DEE" w:rsidP="0088273A">
      <w:pPr>
        <w:spacing w:line="360" w:lineRule="auto"/>
        <w:jc w:val="both"/>
        <w:rPr>
          <w:rFonts w:ascii="Times New Roman" w:eastAsia="TimesNewRoman" w:hAnsi="Times New Roman"/>
          <w:bCs/>
          <w:kern w:val="0"/>
          <w:sz w:val="24"/>
          <w:szCs w:val="24"/>
          <w:lang w:eastAsia="tr-TR"/>
        </w:rPr>
      </w:pPr>
      <w:r w:rsidRPr="0088273A">
        <w:rPr>
          <w:rFonts w:ascii="Times New Roman" w:eastAsia="TimesNewRoman" w:hAnsi="Times New Roman"/>
          <w:bCs/>
          <w:kern w:val="0"/>
          <w:sz w:val="24"/>
          <w:szCs w:val="24"/>
          <w:lang w:eastAsia="tr-TR"/>
        </w:rPr>
        <w:t>Şekil</w:t>
      </w:r>
      <w:r w:rsidR="007636B7">
        <w:rPr>
          <w:rFonts w:ascii="Times New Roman" w:eastAsia="TimesNewRoman" w:hAnsi="Times New Roman"/>
          <w:bCs/>
          <w:kern w:val="0"/>
          <w:sz w:val="24"/>
          <w:szCs w:val="24"/>
          <w:lang w:eastAsia="tr-TR"/>
        </w:rPr>
        <w:t xml:space="preserve"> 4.1’de</w:t>
      </w:r>
      <w:r w:rsidRPr="0088273A">
        <w:rPr>
          <w:rFonts w:ascii="Times New Roman" w:eastAsia="TimesNewRoman" w:hAnsi="Times New Roman"/>
          <w:bCs/>
          <w:kern w:val="0"/>
          <w:sz w:val="24"/>
          <w:szCs w:val="24"/>
          <w:lang w:eastAsia="tr-TR"/>
        </w:rPr>
        <w:t xml:space="preserve"> MNIST veri seti için eğitim sonucunda elde edilen doğruluk ve kayıp grafikleri verilmiştir. Grafikler incelendiğinde eğitim ve doğrulama verileri</w:t>
      </w:r>
      <w:r w:rsidR="00691309" w:rsidRPr="0088273A">
        <w:rPr>
          <w:rFonts w:ascii="Times New Roman" w:eastAsia="TimesNewRoman" w:hAnsi="Times New Roman"/>
          <w:bCs/>
          <w:kern w:val="0"/>
          <w:sz w:val="24"/>
          <w:szCs w:val="24"/>
          <w:lang w:eastAsia="tr-TR"/>
        </w:rPr>
        <w:t>nin 5 epochluk sonuçları</w:t>
      </w:r>
      <w:r w:rsidRPr="0088273A">
        <w:rPr>
          <w:rFonts w:ascii="Times New Roman" w:eastAsia="TimesNewRoman" w:hAnsi="Times New Roman"/>
          <w:bCs/>
          <w:kern w:val="0"/>
          <w:sz w:val="24"/>
          <w:szCs w:val="24"/>
          <w:lang w:eastAsia="tr-TR"/>
        </w:rPr>
        <w:t xml:space="preserve"> için kayıp değerlerinin azaldığı, doğruluk değerlerinin ise </w:t>
      </w:r>
      <w:r w:rsidR="0088273A">
        <w:rPr>
          <w:rFonts w:ascii="Times New Roman" w:eastAsia="TimesNewRoman" w:hAnsi="Times New Roman"/>
          <w:bCs/>
          <w:kern w:val="0"/>
          <w:sz w:val="24"/>
          <w:szCs w:val="24"/>
          <w:lang w:eastAsia="tr-TR"/>
        </w:rPr>
        <w:t>arttığı</w:t>
      </w:r>
      <w:r w:rsidRPr="0088273A">
        <w:rPr>
          <w:rFonts w:ascii="Times New Roman" w:eastAsia="TimesNewRoman" w:hAnsi="Times New Roman"/>
          <w:bCs/>
          <w:kern w:val="0"/>
          <w:sz w:val="24"/>
          <w:szCs w:val="24"/>
          <w:lang w:eastAsia="tr-TR"/>
        </w:rPr>
        <w:t xml:space="preserve"> gözlemlenmektedir.</w:t>
      </w:r>
    </w:p>
    <w:p w14:paraId="54D21BF7" w14:textId="77777777" w:rsidR="007636B7" w:rsidRDefault="00911DEE" w:rsidP="007636B7">
      <w:pPr>
        <w:keepNext/>
        <w:jc w:val="center"/>
      </w:pPr>
      <w:r w:rsidRPr="00911DEE">
        <w:rPr>
          <w:noProof/>
          <w:lang w:eastAsia="tr-TR"/>
        </w:rPr>
        <w:lastRenderedPageBreak/>
        <w:drawing>
          <wp:inline distT="0" distB="0" distL="0" distR="0" wp14:anchorId="1BB40841" wp14:editId="3BB9623B">
            <wp:extent cx="5303520" cy="2063340"/>
            <wp:effectExtent l="0" t="0" r="0" b="0"/>
            <wp:docPr id="44787613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6136" name="Resim 1" descr="metin, çizgi, diyagram, öykü gelişim çizgisi; kumpas; grafiğini çıkarma içeren bir resim&#10;&#10;Açıklama otomatik olarak oluşturuldu"/>
                    <pic:cNvPicPr/>
                  </pic:nvPicPr>
                  <pic:blipFill>
                    <a:blip r:embed="rId28"/>
                    <a:stretch>
                      <a:fillRect/>
                    </a:stretch>
                  </pic:blipFill>
                  <pic:spPr>
                    <a:xfrm>
                      <a:off x="0" y="0"/>
                      <a:ext cx="5316160" cy="2068258"/>
                    </a:xfrm>
                    <a:prstGeom prst="rect">
                      <a:avLst/>
                    </a:prstGeom>
                  </pic:spPr>
                </pic:pic>
              </a:graphicData>
            </a:graphic>
          </wp:inline>
        </w:drawing>
      </w:r>
    </w:p>
    <w:p w14:paraId="706BFE95" w14:textId="2CF4ED92" w:rsidR="008B0EE4" w:rsidRDefault="007636B7" w:rsidP="007636B7">
      <w:pPr>
        <w:pStyle w:val="ResimYazs"/>
        <w:jc w:val="center"/>
      </w:pPr>
      <w:bookmarkStart w:id="58" w:name="_Toc168665759"/>
      <w:r>
        <w:t xml:space="preserve">Şekil 4. </w:t>
      </w:r>
      <w:r>
        <w:fldChar w:fldCharType="begin"/>
      </w:r>
      <w:r>
        <w:instrText xml:space="preserve"> SEQ Şekil_4. \* ARABIC </w:instrText>
      </w:r>
      <w:r>
        <w:fldChar w:fldCharType="separate"/>
      </w:r>
      <w:r w:rsidR="00674173">
        <w:rPr>
          <w:noProof/>
        </w:rPr>
        <w:t>1</w:t>
      </w:r>
      <w:r>
        <w:fldChar w:fldCharType="end"/>
      </w:r>
      <w:r>
        <w:t xml:space="preserve"> MNIST </w:t>
      </w:r>
      <w:r w:rsidR="008B1F3D">
        <w:t xml:space="preserve">Modeli </w:t>
      </w:r>
      <w:r>
        <w:t>Doğruluk ve Kayıp Grafiği</w:t>
      </w:r>
      <w:bookmarkEnd w:id="58"/>
    </w:p>
    <w:p w14:paraId="779E7779" w14:textId="77777777" w:rsidR="007636B7" w:rsidRPr="007636B7" w:rsidRDefault="007636B7" w:rsidP="007636B7">
      <w:pPr>
        <w:rPr>
          <w:lang w:eastAsia="tr-TR"/>
        </w:rPr>
      </w:pPr>
    </w:p>
    <w:p w14:paraId="3655C506" w14:textId="7C7510B9" w:rsidR="008B0EE4" w:rsidRPr="00691309" w:rsidRDefault="00691309" w:rsidP="0088273A">
      <w:pPr>
        <w:spacing w:line="360" w:lineRule="auto"/>
        <w:jc w:val="both"/>
        <w:rPr>
          <w:rFonts w:ascii="Times New Roman" w:hAnsi="Times New Roman"/>
          <w:sz w:val="24"/>
          <w:szCs w:val="24"/>
          <w:lang w:eastAsia="tr-TR"/>
        </w:rPr>
      </w:pPr>
      <w:r w:rsidRPr="00691309">
        <w:rPr>
          <w:rFonts w:ascii="Times New Roman" w:hAnsi="Times New Roman"/>
          <w:sz w:val="24"/>
          <w:szCs w:val="24"/>
          <w:lang w:eastAsia="tr-TR"/>
        </w:rPr>
        <w:t>Şekil</w:t>
      </w:r>
      <w:r w:rsidR="007636B7">
        <w:rPr>
          <w:rFonts w:ascii="Times New Roman" w:hAnsi="Times New Roman"/>
          <w:sz w:val="24"/>
          <w:szCs w:val="24"/>
          <w:lang w:eastAsia="tr-TR"/>
        </w:rPr>
        <w:t xml:space="preserve"> 4.2’de</w:t>
      </w:r>
      <w:r>
        <w:rPr>
          <w:rFonts w:ascii="Times New Roman" w:hAnsi="Times New Roman"/>
          <w:sz w:val="24"/>
          <w:szCs w:val="24"/>
          <w:lang w:eastAsia="tr-TR"/>
        </w:rPr>
        <w:t xml:space="preserve"> MNIST test verileri ile oluşturulan Karışıklık Matrisi (Confusion Matrix) verilmiştir. Tahmin edilen etiketlerin neredeyse tamamının gerçek etiketleri ile aynı olduğu görülmektedir.</w:t>
      </w:r>
    </w:p>
    <w:p w14:paraId="2DCA6FE9" w14:textId="77777777" w:rsidR="0073441D" w:rsidRDefault="00691309" w:rsidP="0073441D">
      <w:pPr>
        <w:keepNext/>
        <w:jc w:val="center"/>
      </w:pPr>
      <w:r w:rsidRPr="00691309">
        <w:rPr>
          <w:rFonts w:ascii="Times New Roman" w:hAnsi="Times New Roman"/>
          <w:noProof/>
          <w:sz w:val="24"/>
          <w:szCs w:val="24"/>
          <w:lang w:eastAsia="tr-TR"/>
        </w:rPr>
        <w:drawing>
          <wp:inline distT="0" distB="0" distL="0" distR="0" wp14:anchorId="26F099AC" wp14:editId="2E54A540">
            <wp:extent cx="4353360" cy="3829050"/>
            <wp:effectExtent l="0" t="0" r="9525" b="0"/>
            <wp:docPr id="1135468574"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8574" name="Resim 1" descr="metin, ekran görüntüsü, diyagram, kare içeren bir resim&#10;&#10;Açıklama otomatik olarak oluşturuldu"/>
                    <pic:cNvPicPr/>
                  </pic:nvPicPr>
                  <pic:blipFill>
                    <a:blip r:embed="rId29"/>
                    <a:stretch>
                      <a:fillRect/>
                    </a:stretch>
                  </pic:blipFill>
                  <pic:spPr>
                    <a:xfrm>
                      <a:off x="0" y="0"/>
                      <a:ext cx="4360272" cy="3835129"/>
                    </a:xfrm>
                    <a:prstGeom prst="rect">
                      <a:avLst/>
                    </a:prstGeom>
                  </pic:spPr>
                </pic:pic>
              </a:graphicData>
            </a:graphic>
          </wp:inline>
        </w:drawing>
      </w:r>
    </w:p>
    <w:p w14:paraId="2687B09B" w14:textId="6EA64AA7" w:rsidR="00691309" w:rsidRDefault="0073441D" w:rsidP="0073441D">
      <w:pPr>
        <w:pStyle w:val="ResimYazs"/>
        <w:jc w:val="center"/>
        <w:rPr>
          <w:sz w:val="24"/>
          <w:szCs w:val="24"/>
        </w:rPr>
      </w:pPr>
      <w:bookmarkStart w:id="59" w:name="_Toc168665760"/>
      <w:r>
        <w:t xml:space="preserve">Şekil 4. </w:t>
      </w:r>
      <w:r>
        <w:fldChar w:fldCharType="begin"/>
      </w:r>
      <w:r>
        <w:instrText xml:space="preserve"> SEQ Şekil_4. \* ARABIC </w:instrText>
      </w:r>
      <w:r>
        <w:fldChar w:fldCharType="separate"/>
      </w:r>
      <w:r w:rsidR="00674173">
        <w:rPr>
          <w:noProof/>
        </w:rPr>
        <w:t>2</w:t>
      </w:r>
      <w:r>
        <w:fldChar w:fldCharType="end"/>
      </w:r>
      <w:r>
        <w:t xml:space="preserve"> MNIST </w:t>
      </w:r>
      <w:r w:rsidR="000A6C81">
        <w:t xml:space="preserve">Modeli </w:t>
      </w:r>
      <w:r>
        <w:t>Karışıklık Matrisi</w:t>
      </w:r>
      <w:bookmarkEnd w:id="59"/>
    </w:p>
    <w:p w14:paraId="66265649" w14:textId="77777777" w:rsidR="00691309" w:rsidRDefault="00691309" w:rsidP="00691309">
      <w:pPr>
        <w:jc w:val="center"/>
        <w:rPr>
          <w:rFonts w:ascii="Times New Roman" w:hAnsi="Times New Roman"/>
          <w:sz w:val="24"/>
          <w:szCs w:val="24"/>
          <w:lang w:eastAsia="tr-TR"/>
        </w:rPr>
      </w:pPr>
    </w:p>
    <w:p w14:paraId="4174BDE0" w14:textId="36A51125" w:rsidR="00836237"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lastRenderedPageBreak/>
        <w:t>Şeki</w:t>
      </w:r>
      <w:r w:rsidR="0073441D">
        <w:rPr>
          <w:rFonts w:ascii="Times New Roman" w:hAnsi="Times New Roman"/>
          <w:sz w:val="24"/>
          <w:szCs w:val="24"/>
          <w:lang w:eastAsia="tr-TR"/>
        </w:rPr>
        <w:t>l 4.3’t</w:t>
      </w:r>
      <w:r>
        <w:rPr>
          <w:rFonts w:ascii="Times New Roman" w:hAnsi="Times New Roman"/>
          <w:sz w:val="24"/>
          <w:szCs w:val="24"/>
          <w:lang w:eastAsia="tr-TR"/>
        </w:rPr>
        <w:t xml:space="preserve">e MNIST modeli kullanılarak el yazısı ile </w:t>
      </w:r>
      <w:proofErr w:type="gramStart"/>
      <w:r>
        <w:rPr>
          <w:rFonts w:ascii="Times New Roman" w:hAnsi="Times New Roman"/>
          <w:sz w:val="24"/>
          <w:szCs w:val="24"/>
          <w:lang w:eastAsia="tr-TR"/>
        </w:rPr>
        <w:t>kağıt</w:t>
      </w:r>
      <w:proofErr w:type="gramEnd"/>
      <w:r>
        <w:rPr>
          <w:rFonts w:ascii="Times New Roman" w:hAnsi="Times New Roman"/>
          <w:sz w:val="24"/>
          <w:szCs w:val="24"/>
          <w:lang w:eastAsia="tr-TR"/>
        </w:rPr>
        <w:t xml:space="preserve"> üzerine yazılmış rakamların tahmin sonuçları verilmiştir. Tüm rakamların doğru tahmin edildiği görülmektedir.</w:t>
      </w:r>
    </w:p>
    <w:p w14:paraId="5D1B2646" w14:textId="77777777" w:rsidR="00836237" w:rsidRDefault="001D0DF8" w:rsidP="00836237">
      <w:pPr>
        <w:keepNext/>
        <w:jc w:val="center"/>
      </w:pPr>
      <w:r w:rsidRPr="00534211">
        <w:rPr>
          <w:rFonts w:ascii="Times New Roman" w:hAnsi="Times New Roman"/>
          <w:noProof/>
          <w:sz w:val="24"/>
          <w:szCs w:val="24"/>
          <w:lang w:eastAsia="tr-TR"/>
        </w:rPr>
        <w:drawing>
          <wp:inline distT="0" distB="0" distL="0" distR="0" wp14:anchorId="3202B54C" wp14:editId="7AC4A803">
            <wp:extent cx="3515360" cy="2359825"/>
            <wp:effectExtent l="0" t="0" r="8890" b="2540"/>
            <wp:docPr id="1362877240"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7" name="Resim 1" descr="metin, ekran görüntüsü, yazı tipi, grafik içeren bir resim&#10;&#10;Açıklama otomatik olarak oluşturuldu"/>
                    <pic:cNvPicPr/>
                  </pic:nvPicPr>
                  <pic:blipFill>
                    <a:blip r:embed="rId30"/>
                    <a:stretch>
                      <a:fillRect/>
                    </a:stretch>
                  </pic:blipFill>
                  <pic:spPr>
                    <a:xfrm>
                      <a:off x="0" y="0"/>
                      <a:ext cx="3531128" cy="2370410"/>
                    </a:xfrm>
                    <a:prstGeom prst="rect">
                      <a:avLst/>
                    </a:prstGeom>
                  </pic:spPr>
                </pic:pic>
              </a:graphicData>
            </a:graphic>
          </wp:inline>
        </w:drawing>
      </w:r>
    </w:p>
    <w:p w14:paraId="5F8658E2" w14:textId="3BE762C7" w:rsidR="001D0DF8" w:rsidRDefault="00836237" w:rsidP="00836237">
      <w:pPr>
        <w:pStyle w:val="ResimYazs"/>
        <w:jc w:val="center"/>
        <w:rPr>
          <w:sz w:val="24"/>
          <w:szCs w:val="24"/>
        </w:rPr>
      </w:pPr>
      <w:bookmarkStart w:id="60" w:name="_Toc168665761"/>
      <w:r>
        <w:t xml:space="preserve">Şekil 4. </w:t>
      </w:r>
      <w:r>
        <w:fldChar w:fldCharType="begin"/>
      </w:r>
      <w:r>
        <w:instrText xml:space="preserve"> SEQ Şekil_4. \* ARABIC </w:instrText>
      </w:r>
      <w:r>
        <w:fldChar w:fldCharType="separate"/>
      </w:r>
      <w:r w:rsidR="00674173">
        <w:rPr>
          <w:noProof/>
        </w:rPr>
        <w:t>3</w:t>
      </w:r>
      <w:r>
        <w:fldChar w:fldCharType="end"/>
      </w:r>
      <w:r>
        <w:t xml:space="preserve"> Rakam Tahminleri</w:t>
      </w:r>
      <w:bookmarkEnd w:id="60"/>
    </w:p>
    <w:p w14:paraId="400CC66B" w14:textId="51A9E7EC" w:rsidR="001D0DF8" w:rsidRDefault="001D0DF8" w:rsidP="00BA37F4">
      <w:pPr>
        <w:spacing w:after="0"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836237">
        <w:rPr>
          <w:rFonts w:ascii="Times New Roman" w:hAnsi="Times New Roman"/>
          <w:sz w:val="24"/>
          <w:szCs w:val="24"/>
          <w:lang w:eastAsia="tr-TR"/>
        </w:rPr>
        <w:t xml:space="preserve"> 4.4’t</w:t>
      </w:r>
      <w:r>
        <w:rPr>
          <w:rFonts w:ascii="Times New Roman" w:hAnsi="Times New Roman"/>
          <w:sz w:val="24"/>
          <w:szCs w:val="24"/>
          <w:lang w:eastAsia="tr-TR"/>
        </w:rPr>
        <w:t xml:space="preserve">e verilen örnekteki gibi el yazısı ile </w:t>
      </w:r>
      <w:proofErr w:type="gramStart"/>
      <w:r>
        <w:rPr>
          <w:rFonts w:ascii="Times New Roman" w:hAnsi="Times New Roman"/>
          <w:sz w:val="24"/>
          <w:szCs w:val="24"/>
          <w:lang w:eastAsia="tr-TR"/>
        </w:rPr>
        <w:t>kağıt</w:t>
      </w:r>
      <w:proofErr w:type="gramEnd"/>
      <w:r>
        <w:rPr>
          <w:rFonts w:ascii="Times New Roman" w:hAnsi="Times New Roman"/>
          <w:sz w:val="24"/>
          <w:szCs w:val="24"/>
          <w:lang w:eastAsia="tr-TR"/>
        </w:rPr>
        <w:t xml:space="preserve"> üzerine yazılmış “1” ve “4” rakamlarının farklı şekillerde yazılışlarında modelin yanlış tahmin yapabildiği görülmüştür.</w:t>
      </w:r>
    </w:p>
    <w:p w14:paraId="1F2745AD" w14:textId="77777777" w:rsidR="00BA37F4" w:rsidRDefault="001D0DF8" w:rsidP="00BA37F4">
      <w:pPr>
        <w:keepNext/>
        <w:jc w:val="center"/>
      </w:pPr>
      <w:r w:rsidRPr="002D2EA0">
        <w:rPr>
          <w:rFonts w:ascii="Times New Roman" w:hAnsi="Times New Roman"/>
          <w:noProof/>
          <w:sz w:val="24"/>
          <w:szCs w:val="24"/>
          <w:lang w:eastAsia="tr-TR"/>
        </w:rPr>
        <w:drawing>
          <wp:inline distT="0" distB="0" distL="0" distR="0" wp14:anchorId="58964C26" wp14:editId="29CBE4E8">
            <wp:extent cx="2641600" cy="800890"/>
            <wp:effectExtent l="0" t="0" r="6350" b="0"/>
            <wp:docPr id="1818217885" name="Resim 1" descr="yazı tipi, ekran görüntüsü,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1808" name="Resim 1" descr="yazı tipi, ekran görüntüsü, grafik, simge, sembol içeren bir resim&#10;&#10;Açıklama otomatik olarak oluşturuldu"/>
                    <pic:cNvPicPr/>
                  </pic:nvPicPr>
                  <pic:blipFill rotWithShape="1">
                    <a:blip r:embed="rId31"/>
                    <a:srcRect l="1684" r="1664"/>
                    <a:stretch/>
                  </pic:blipFill>
                  <pic:spPr bwMode="auto">
                    <a:xfrm>
                      <a:off x="0" y="0"/>
                      <a:ext cx="2701394" cy="819019"/>
                    </a:xfrm>
                    <a:prstGeom prst="rect">
                      <a:avLst/>
                    </a:prstGeom>
                    <a:ln>
                      <a:noFill/>
                    </a:ln>
                    <a:extLst>
                      <a:ext uri="{53640926-AAD7-44D8-BBD7-CCE9431645EC}">
                        <a14:shadowObscured xmlns:a14="http://schemas.microsoft.com/office/drawing/2010/main"/>
                      </a:ext>
                    </a:extLst>
                  </pic:spPr>
                </pic:pic>
              </a:graphicData>
            </a:graphic>
          </wp:inline>
        </w:drawing>
      </w:r>
    </w:p>
    <w:p w14:paraId="7B29EF77" w14:textId="61B2C9D7" w:rsidR="00BA37F4" w:rsidRDefault="00BA37F4" w:rsidP="00BA37F4">
      <w:pPr>
        <w:pStyle w:val="ResimYazs"/>
        <w:jc w:val="center"/>
      </w:pPr>
      <w:bookmarkStart w:id="61" w:name="_Toc168665762"/>
      <w:r>
        <w:t xml:space="preserve">Şekil 4. </w:t>
      </w:r>
      <w:r>
        <w:fldChar w:fldCharType="begin"/>
      </w:r>
      <w:r>
        <w:instrText xml:space="preserve"> SEQ Şekil_4. \* ARABIC </w:instrText>
      </w:r>
      <w:r>
        <w:fldChar w:fldCharType="separate"/>
      </w:r>
      <w:r w:rsidR="00674173">
        <w:rPr>
          <w:noProof/>
        </w:rPr>
        <w:t>4</w:t>
      </w:r>
      <w:r>
        <w:fldChar w:fldCharType="end"/>
      </w:r>
      <w:r>
        <w:t xml:space="preserve"> Yanlış Rakam Tahminleri</w:t>
      </w:r>
      <w:bookmarkEnd w:id="61"/>
    </w:p>
    <w:p w14:paraId="562DDC90" w14:textId="77777777" w:rsidR="00BA37F4" w:rsidRPr="00BA37F4" w:rsidRDefault="00BA37F4" w:rsidP="00BA37F4">
      <w:pPr>
        <w:rPr>
          <w:lang w:eastAsia="tr-TR"/>
        </w:rPr>
      </w:pPr>
    </w:p>
    <w:p w14:paraId="02CFE6C4" w14:textId="58FBFAC8" w:rsidR="00691309" w:rsidRDefault="001D0DF8" w:rsidP="001D0DF8">
      <w:pPr>
        <w:pStyle w:val="AltBaslkSau"/>
      </w:pPr>
      <w:r>
        <w:t>EMNIST Modeli İçin Değerlendirmeler</w:t>
      </w:r>
    </w:p>
    <w:p w14:paraId="43AD467E" w14:textId="77777777" w:rsidR="001D0DF8" w:rsidRDefault="001D0DF8" w:rsidP="007F4FBE">
      <w:pPr>
        <w:pStyle w:val="AnaParagrafYaziStiliSau"/>
      </w:pPr>
    </w:p>
    <w:p w14:paraId="0F12F637" w14:textId="7A6BCD9D" w:rsidR="001D0DF8" w:rsidRDefault="001D0DF8" w:rsidP="00D05274">
      <w:pPr>
        <w:pStyle w:val="AnaParagrafYaziStiliSau"/>
        <w:spacing w:after="120"/>
      </w:pPr>
      <w:r>
        <w:t xml:space="preserve">Tablo </w:t>
      </w:r>
      <w:r w:rsidR="003675F4">
        <w:t>3’te</w:t>
      </w:r>
      <w:r>
        <w:t xml:space="preserve"> EMNIST veri seti için performans değerlendirme sonuçları verilmiştir.</w:t>
      </w:r>
    </w:p>
    <w:p w14:paraId="28F290B8" w14:textId="7412018A" w:rsidR="00D05274" w:rsidRDefault="00D05274" w:rsidP="00D05274">
      <w:pPr>
        <w:pStyle w:val="ResimYazs"/>
        <w:keepNext/>
      </w:pPr>
      <w:bookmarkStart w:id="62" w:name="_Toc168663123"/>
      <w:r>
        <w:t xml:space="preserve">Tablo </w:t>
      </w:r>
      <w:r>
        <w:fldChar w:fldCharType="begin"/>
      </w:r>
      <w:r>
        <w:instrText xml:space="preserve"> SEQ Tablo \* ARABIC </w:instrText>
      </w:r>
      <w:r>
        <w:fldChar w:fldCharType="separate"/>
      </w:r>
      <w:r>
        <w:rPr>
          <w:noProof/>
        </w:rPr>
        <w:t>3</w:t>
      </w:r>
      <w:r>
        <w:fldChar w:fldCharType="end"/>
      </w:r>
      <w:r>
        <w:t xml:space="preserve"> E</w:t>
      </w:r>
      <w:r w:rsidRPr="00CE0F04">
        <w:t>MNIST Modeli Performans Değerlendirme Sonuçları</w:t>
      </w:r>
      <w:bookmarkEnd w:id="62"/>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567"/>
      </w:tblGrid>
      <w:tr w:rsidR="001D0DF8" w14:paraId="19B78478" w14:textId="77777777" w:rsidTr="001D0DF8">
        <w:trPr>
          <w:trHeight w:val="435"/>
          <w:jc w:val="center"/>
        </w:trPr>
        <w:tc>
          <w:tcPr>
            <w:tcW w:w="2792" w:type="dxa"/>
            <w:tcBorders>
              <w:bottom w:val="single" w:sz="4" w:space="0" w:color="auto"/>
            </w:tcBorders>
          </w:tcPr>
          <w:p w14:paraId="51D54E7D" w14:textId="77777777" w:rsidR="001D0DF8" w:rsidRPr="00A6757D" w:rsidRDefault="001D0DF8" w:rsidP="007F4FBE">
            <w:pPr>
              <w:pStyle w:val="AnaParagrafYaziStiliSau"/>
            </w:pPr>
            <w:r w:rsidRPr="00A6757D">
              <w:t>Performans Metrikleri</w:t>
            </w:r>
          </w:p>
        </w:tc>
        <w:tc>
          <w:tcPr>
            <w:tcW w:w="2567" w:type="dxa"/>
            <w:tcBorders>
              <w:bottom w:val="single" w:sz="4" w:space="0" w:color="auto"/>
            </w:tcBorders>
          </w:tcPr>
          <w:p w14:paraId="12170F6D" w14:textId="77777777" w:rsidR="001D0DF8" w:rsidRPr="00A6757D" w:rsidRDefault="001D0DF8" w:rsidP="007F4FBE">
            <w:pPr>
              <w:pStyle w:val="AnaParagrafYaziStiliSau"/>
            </w:pPr>
            <w:r w:rsidRPr="00A6757D">
              <w:t xml:space="preserve">EMNIST </w:t>
            </w:r>
          </w:p>
        </w:tc>
      </w:tr>
      <w:tr w:rsidR="001D0DF8" w14:paraId="2C4A788A" w14:textId="77777777" w:rsidTr="001D0DF8">
        <w:trPr>
          <w:trHeight w:val="446"/>
          <w:jc w:val="center"/>
        </w:trPr>
        <w:tc>
          <w:tcPr>
            <w:tcW w:w="2792" w:type="dxa"/>
            <w:tcBorders>
              <w:bottom w:val="nil"/>
            </w:tcBorders>
          </w:tcPr>
          <w:p w14:paraId="3061A817" w14:textId="77777777" w:rsidR="001D0DF8" w:rsidRPr="00A6757D" w:rsidRDefault="001D0DF8" w:rsidP="007F4FBE">
            <w:pPr>
              <w:pStyle w:val="AnaParagrafYaziStiliSau"/>
            </w:pPr>
            <w:r w:rsidRPr="00A6757D">
              <w:t>Precision</w:t>
            </w:r>
          </w:p>
        </w:tc>
        <w:tc>
          <w:tcPr>
            <w:tcW w:w="2567" w:type="dxa"/>
            <w:tcBorders>
              <w:bottom w:val="nil"/>
            </w:tcBorders>
          </w:tcPr>
          <w:p w14:paraId="48BD96AE" w14:textId="77777777" w:rsidR="001D0DF8" w:rsidRPr="00A6757D" w:rsidRDefault="001D0DF8" w:rsidP="007F4FBE">
            <w:pPr>
              <w:pStyle w:val="AnaParagrafYaziStiliSau"/>
            </w:pPr>
            <w:r w:rsidRPr="008B0EE4">
              <w:t>0.9221</w:t>
            </w:r>
          </w:p>
        </w:tc>
      </w:tr>
      <w:tr w:rsidR="001D0DF8" w14:paraId="035F5DBC" w14:textId="77777777" w:rsidTr="001D0DF8">
        <w:trPr>
          <w:trHeight w:val="435"/>
          <w:jc w:val="center"/>
        </w:trPr>
        <w:tc>
          <w:tcPr>
            <w:tcW w:w="2792" w:type="dxa"/>
            <w:tcBorders>
              <w:top w:val="nil"/>
              <w:bottom w:val="nil"/>
            </w:tcBorders>
          </w:tcPr>
          <w:p w14:paraId="3FFF0C1E" w14:textId="77777777" w:rsidR="001D0DF8" w:rsidRPr="00A6757D" w:rsidRDefault="001D0DF8" w:rsidP="007F4FBE">
            <w:pPr>
              <w:pStyle w:val="AnaParagrafYaziStiliSau"/>
            </w:pPr>
            <w:r w:rsidRPr="00A6757D">
              <w:t>Recall</w:t>
            </w:r>
          </w:p>
        </w:tc>
        <w:tc>
          <w:tcPr>
            <w:tcW w:w="2567" w:type="dxa"/>
            <w:tcBorders>
              <w:top w:val="nil"/>
              <w:bottom w:val="nil"/>
            </w:tcBorders>
          </w:tcPr>
          <w:p w14:paraId="00A2DF5B" w14:textId="77777777" w:rsidR="001D0DF8" w:rsidRPr="00A6757D" w:rsidRDefault="001D0DF8" w:rsidP="007F4FBE">
            <w:pPr>
              <w:pStyle w:val="AnaParagrafYaziStiliSau"/>
            </w:pPr>
            <w:r w:rsidRPr="008B0EE4">
              <w:t>0.9091</w:t>
            </w:r>
          </w:p>
        </w:tc>
      </w:tr>
      <w:tr w:rsidR="001D0DF8" w14:paraId="175980B7" w14:textId="77777777" w:rsidTr="001D0DF8">
        <w:trPr>
          <w:trHeight w:val="446"/>
          <w:jc w:val="center"/>
        </w:trPr>
        <w:tc>
          <w:tcPr>
            <w:tcW w:w="2792" w:type="dxa"/>
            <w:tcBorders>
              <w:top w:val="nil"/>
              <w:bottom w:val="nil"/>
            </w:tcBorders>
          </w:tcPr>
          <w:p w14:paraId="7C9BA732" w14:textId="77777777" w:rsidR="001D0DF8" w:rsidRPr="00A6757D" w:rsidRDefault="001D0DF8" w:rsidP="007F4FBE">
            <w:pPr>
              <w:pStyle w:val="AnaParagrafYaziStiliSau"/>
            </w:pPr>
            <w:r w:rsidRPr="00A6757D">
              <w:t>F1 Score</w:t>
            </w:r>
          </w:p>
        </w:tc>
        <w:tc>
          <w:tcPr>
            <w:tcW w:w="2567" w:type="dxa"/>
            <w:tcBorders>
              <w:top w:val="nil"/>
              <w:bottom w:val="nil"/>
            </w:tcBorders>
          </w:tcPr>
          <w:p w14:paraId="57529CE2" w14:textId="77777777" w:rsidR="001D0DF8" w:rsidRPr="00A6757D" w:rsidRDefault="001D0DF8" w:rsidP="007F4FBE">
            <w:pPr>
              <w:pStyle w:val="AnaParagrafYaziStiliSau"/>
            </w:pPr>
            <w:r w:rsidRPr="008B0EE4">
              <w:t>0.9121</w:t>
            </w:r>
          </w:p>
        </w:tc>
      </w:tr>
      <w:tr w:rsidR="001D0DF8" w14:paraId="2767EB26" w14:textId="77777777" w:rsidTr="001D0DF8">
        <w:trPr>
          <w:trHeight w:val="446"/>
          <w:jc w:val="center"/>
        </w:trPr>
        <w:tc>
          <w:tcPr>
            <w:tcW w:w="2792" w:type="dxa"/>
            <w:tcBorders>
              <w:top w:val="nil"/>
              <w:bottom w:val="nil"/>
            </w:tcBorders>
          </w:tcPr>
          <w:p w14:paraId="5FABB48F" w14:textId="77777777" w:rsidR="001D0DF8" w:rsidRPr="00A6757D" w:rsidRDefault="001D0DF8" w:rsidP="007F4FBE">
            <w:pPr>
              <w:pStyle w:val="AnaParagrafYaziStiliSau"/>
            </w:pPr>
            <w:r w:rsidRPr="00A6757D">
              <w:t>Test Accuracy</w:t>
            </w:r>
          </w:p>
        </w:tc>
        <w:tc>
          <w:tcPr>
            <w:tcW w:w="2567" w:type="dxa"/>
            <w:tcBorders>
              <w:top w:val="nil"/>
              <w:bottom w:val="nil"/>
            </w:tcBorders>
          </w:tcPr>
          <w:p w14:paraId="3F1BC52B" w14:textId="77777777" w:rsidR="001D0DF8" w:rsidRPr="00A6757D" w:rsidRDefault="001D0DF8" w:rsidP="007F4FBE">
            <w:pPr>
              <w:pStyle w:val="AnaParagrafYaziStiliSau"/>
            </w:pPr>
            <w:r w:rsidRPr="008B0EE4">
              <w:t>0.9091</w:t>
            </w:r>
          </w:p>
        </w:tc>
      </w:tr>
      <w:tr w:rsidR="001D0DF8" w14:paraId="02B7A95C" w14:textId="77777777" w:rsidTr="001D0DF8">
        <w:trPr>
          <w:trHeight w:val="435"/>
          <w:jc w:val="center"/>
        </w:trPr>
        <w:tc>
          <w:tcPr>
            <w:tcW w:w="2792" w:type="dxa"/>
            <w:tcBorders>
              <w:top w:val="nil"/>
              <w:left w:val="nil"/>
              <w:bottom w:val="single" w:sz="4" w:space="0" w:color="auto"/>
            </w:tcBorders>
          </w:tcPr>
          <w:p w14:paraId="58B4D331" w14:textId="77777777" w:rsidR="001D0DF8" w:rsidRPr="00A6757D" w:rsidRDefault="001D0DF8" w:rsidP="007F4FBE">
            <w:pPr>
              <w:pStyle w:val="AnaParagrafYaziStiliSau"/>
            </w:pPr>
            <w:r w:rsidRPr="00A6757D">
              <w:t>Train Accuracy</w:t>
            </w:r>
          </w:p>
        </w:tc>
        <w:tc>
          <w:tcPr>
            <w:tcW w:w="2567" w:type="dxa"/>
            <w:tcBorders>
              <w:top w:val="nil"/>
              <w:bottom w:val="single" w:sz="4" w:space="0" w:color="auto"/>
            </w:tcBorders>
          </w:tcPr>
          <w:p w14:paraId="032021A7" w14:textId="77777777" w:rsidR="001D0DF8" w:rsidRPr="00A6757D" w:rsidRDefault="001D0DF8" w:rsidP="007F4FBE">
            <w:pPr>
              <w:pStyle w:val="AnaParagrafYaziStiliSau"/>
            </w:pPr>
            <w:r w:rsidRPr="008B0EE4">
              <w:t>0.9316</w:t>
            </w:r>
          </w:p>
        </w:tc>
      </w:tr>
    </w:tbl>
    <w:p w14:paraId="1512472F" w14:textId="77777777" w:rsidR="001D0DF8" w:rsidRPr="001D0DF8" w:rsidRDefault="001D0DF8" w:rsidP="007F4FBE">
      <w:pPr>
        <w:pStyle w:val="AnaParagrafYaziStiliSau"/>
      </w:pPr>
    </w:p>
    <w:p w14:paraId="01A9C178" w14:textId="06A125FD" w:rsidR="00691309" w:rsidRPr="00691309" w:rsidRDefault="00691309" w:rsidP="000476C2">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BA37F4">
        <w:rPr>
          <w:rFonts w:ascii="Times New Roman" w:hAnsi="Times New Roman"/>
          <w:sz w:val="24"/>
          <w:szCs w:val="24"/>
          <w:lang w:eastAsia="tr-TR"/>
        </w:rPr>
        <w:t xml:space="preserve"> 4.5’te</w:t>
      </w:r>
      <w:r>
        <w:rPr>
          <w:rFonts w:ascii="Times New Roman" w:hAnsi="Times New Roman"/>
          <w:sz w:val="24"/>
          <w:szCs w:val="24"/>
          <w:lang w:eastAsia="tr-TR"/>
        </w:rPr>
        <w:t xml:space="preserve"> EMNIST veri seti</w:t>
      </w:r>
      <w:r w:rsidR="00036DBC">
        <w:rPr>
          <w:rFonts w:ascii="Times New Roman" w:hAnsi="Times New Roman"/>
          <w:sz w:val="24"/>
          <w:szCs w:val="24"/>
          <w:lang w:eastAsia="tr-TR"/>
        </w:rPr>
        <w:t xml:space="preserve"> için eğitim sonucunda elde edilen doğruluk ve kayıp grafikleri verilmiştir. Grafikler incelendiğinde eğitim ve doğrulama verilerinin 8 epochluk sonuçları için kayıp değerlerinin azaldığı, doğruluk değerlerinin ise </w:t>
      </w:r>
      <w:r w:rsidR="0088273A">
        <w:rPr>
          <w:rFonts w:ascii="Times New Roman" w:hAnsi="Times New Roman"/>
          <w:sz w:val="24"/>
          <w:szCs w:val="24"/>
          <w:lang w:eastAsia="tr-TR"/>
        </w:rPr>
        <w:t>arttığı</w:t>
      </w:r>
      <w:r w:rsidR="00036DBC">
        <w:rPr>
          <w:rFonts w:ascii="Times New Roman" w:hAnsi="Times New Roman"/>
          <w:sz w:val="24"/>
          <w:szCs w:val="24"/>
          <w:lang w:eastAsia="tr-TR"/>
        </w:rPr>
        <w:t xml:space="preserve"> gözlemlenmektedir. </w:t>
      </w:r>
    </w:p>
    <w:p w14:paraId="46BD8141" w14:textId="77777777" w:rsidR="00BA37F4" w:rsidRDefault="00691309" w:rsidP="00BA37F4">
      <w:pPr>
        <w:keepNext/>
        <w:jc w:val="center"/>
      </w:pPr>
      <w:r w:rsidRPr="00691309">
        <w:rPr>
          <w:rFonts w:ascii="Times New Roman" w:hAnsi="Times New Roman"/>
          <w:noProof/>
          <w:sz w:val="24"/>
          <w:szCs w:val="24"/>
          <w:lang w:eastAsia="tr-TR"/>
        </w:rPr>
        <w:drawing>
          <wp:inline distT="0" distB="0" distL="0" distR="0" wp14:anchorId="77D43CD3" wp14:editId="004B379D">
            <wp:extent cx="4953000" cy="1944444"/>
            <wp:effectExtent l="0" t="0" r="0" b="0"/>
            <wp:docPr id="2623661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611" name="Resim 1" descr="metin, çizgi, diyagram, öykü gelişim çizgisi; kumpas; grafiğini çıkarma içeren bir resim&#10;&#10;Açıklama otomatik olarak oluşturuldu"/>
                    <pic:cNvPicPr/>
                  </pic:nvPicPr>
                  <pic:blipFill>
                    <a:blip r:embed="rId32"/>
                    <a:stretch>
                      <a:fillRect/>
                    </a:stretch>
                  </pic:blipFill>
                  <pic:spPr>
                    <a:xfrm>
                      <a:off x="0" y="0"/>
                      <a:ext cx="4961276" cy="1947693"/>
                    </a:xfrm>
                    <a:prstGeom prst="rect">
                      <a:avLst/>
                    </a:prstGeom>
                  </pic:spPr>
                </pic:pic>
              </a:graphicData>
            </a:graphic>
          </wp:inline>
        </w:drawing>
      </w:r>
    </w:p>
    <w:p w14:paraId="2E3B6935" w14:textId="1AAECD96" w:rsidR="00691309" w:rsidRDefault="00BA37F4" w:rsidP="00BA37F4">
      <w:pPr>
        <w:pStyle w:val="ResimYazs"/>
        <w:jc w:val="center"/>
        <w:rPr>
          <w:sz w:val="24"/>
          <w:szCs w:val="24"/>
        </w:rPr>
      </w:pPr>
      <w:bookmarkStart w:id="63" w:name="_Toc168665763"/>
      <w:r>
        <w:t xml:space="preserve">Şekil 4. </w:t>
      </w:r>
      <w:r>
        <w:fldChar w:fldCharType="begin"/>
      </w:r>
      <w:r>
        <w:instrText xml:space="preserve"> SEQ Şekil_4. \* ARABIC </w:instrText>
      </w:r>
      <w:r>
        <w:fldChar w:fldCharType="separate"/>
      </w:r>
      <w:r w:rsidR="00674173">
        <w:rPr>
          <w:noProof/>
        </w:rPr>
        <w:t>5</w:t>
      </w:r>
      <w:r>
        <w:fldChar w:fldCharType="end"/>
      </w:r>
      <w:r>
        <w:t xml:space="preserve"> EMNIST</w:t>
      </w:r>
      <w:r w:rsidR="00D05274">
        <w:t xml:space="preserve"> Modeli</w:t>
      </w:r>
      <w:r>
        <w:t xml:space="preserve"> Doğruluk ve Kayıp Grafikleri</w:t>
      </w:r>
      <w:bookmarkEnd w:id="63"/>
    </w:p>
    <w:p w14:paraId="56BF2B5E" w14:textId="77777777" w:rsidR="002D2EA0" w:rsidRDefault="002D2EA0" w:rsidP="001D0DF8">
      <w:pPr>
        <w:rPr>
          <w:rFonts w:ascii="Times New Roman" w:hAnsi="Times New Roman"/>
          <w:sz w:val="24"/>
          <w:szCs w:val="24"/>
          <w:lang w:eastAsia="tr-TR"/>
        </w:rPr>
      </w:pPr>
    </w:p>
    <w:p w14:paraId="08149DBE" w14:textId="70502BEC" w:rsidR="00534211" w:rsidRDefault="002D2EA0" w:rsidP="002E1D65">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CB1DD1">
        <w:rPr>
          <w:rFonts w:ascii="Times New Roman" w:hAnsi="Times New Roman"/>
          <w:sz w:val="24"/>
          <w:szCs w:val="24"/>
          <w:lang w:eastAsia="tr-TR"/>
        </w:rPr>
        <w:t xml:space="preserve"> 4.6’da</w:t>
      </w:r>
      <w:r>
        <w:rPr>
          <w:rFonts w:ascii="Times New Roman" w:hAnsi="Times New Roman"/>
          <w:sz w:val="24"/>
          <w:szCs w:val="24"/>
          <w:lang w:eastAsia="tr-TR"/>
        </w:rPr>
        <w:t xml:space="preserve"> EMNIST modeli kullanılarak el yazısı ile </w:t>
      </w:r>
      <w:proofErr w:type="gramStart"/>
      <w:r>
        <w:rPr>
          <w:rFonts w:ascii="Times New Roman" w:hAnsi="Times New Roman"/>
          <w:sz w:val="24"/>
          <w:szCs w:val="24"/>
          <w:lang w:eastAsia="tr-TR"/>
        </w:rPr>
        <w:t>kağıt</w:t>
      </w:r>
      <w:proofErr w:type="gramEnd"/>
      <w:r>
        <w:rPr>
          <w:rFonts w:ascii="Times New Roman" w:hAnsi="Times New Roman"/>
          <w:sz w:val="24"/>
          <w:szCs w:val="24"/>
          <w:lang w:eastAsia="tr-TR"/>
        </w:rPr>
        <w:t xml:space="preserve"> üzerine yazılmış </w:t>
      </w:r>
      <w:r w:rsidR="00476285">
        <w:rPr>
          <w:rFonts w:ascii="Times New Roman" w:hAnsi="Times New Roman"/>
          <w:sz w:val="24"/>
          <w:szCs w:val="24"/>
          <w:lang w:eastAsia="tr-TR"/>
        </w:rPr>
        <w:t xml:space="preserve">bazı </w:t>
      </w:r>
      <w:r w:rsidR="00A94C6B">
        <w:rPr>
          <w:rFonts w:ascii="Times New Roman" w:hAnsi="Times New Roman"/>
          <w:sz w:val="24"/>
          <w:szCs w:val="24"/>
          <w:lang w:eastAsia="tr-TR"/>
        </w:rPr>
        <w:t xml:space="preserve">büyük ve küçük </w:t>
      </w:r>
      <w:r>
        <w:rPr>
          <w:rFonts w:ascii="Times New Roman" w:hAnsi="Times New Roman"/>
          <w:sz w:val="24"/>
          <w:szCs w:val="24"/>
          <w:lang w:eastAsia="tr-TR"/>
        </w:rPr>
        <w:t xml:space="preserve">harflerin tahmin sonuçları verilmiştir. </w:t>
      </w:r>
      <w:r w:rsidR="002E1D65">
        <w:rPr>
          <w:rFonts w:ascii="Times New Roman" w:hAnsi="Times New Roman"/>
          <w:sz w:val="24"/>
          <w:szCs w:val="24"/>
          <w:lang w:eastAsia="tr-TR"/>
        </w:rPr>
        <w:t>Tahmin sonuçlarının çoğunun doğru olduğu görülmüştür ancak bazı harflerde, yazılış şekillerinden dolayı model yanlış tahminlerde bulunabilmektedir.</w:t>
      </w:r>
    </w:p>
    <w:p w14:paraId="06BBA767" w14:textId="77777777" w:rsidR="00636AD1" w:rsidRDefault="002E1D65" w:rsidP="00636AD1">
      <w:pPr>
        <w:keepNext/>
        <w:jc w:val="center"/>
      </w:pPr>
      <w:r w:rsidRPr="002E1D65">
        <w:rPr>
          <w:rFonts w:ascii="Times New Roman" w:hAnsi="Times New Roman"/>
          <w:noProof/>
          <w:sz w:val="24"/>
          <w:szCs w:val="24"/>
          <w:lang w:eastAsia="tr-TR"/>
        </w:rPr>
        <w:lastRenderedPageBreak/>
        <w:drawing>
          <wp:inline distT="0" distB="0" distL="0" distR="0" wp14:anchorId="0A25A9BF" wp14:editId="724778C4">
            <wp:extent cx="4135582" cy="4288025"/>
            <wp:effectExtent l="0" t="0" r="0" b="0"/>
            <wp:docPr id="5985093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9334" name="Resim 1" descr="metin, ekran görüntüsü, yazı tipi, sayı, numara içeren bir resim&#10;&#10;Açıklama otomatik olarak oluşturuldu"/>
                    <pic:cNvPicPr/>
                  </pic:nvPicPr>
                  <pic:blipFill>
                    <a:blip r:embed="rId33"/>
                    <a:stretch>
                      <a:fillRect/>
                    </a:stretch>
                  </pic:blipFill>
                  <pic:spPr>
                    <a:xfrm>
                      <a:off x="0" y="0"/>
                      <a:ext cx="4139564" cy="4292153"/>
                    </a:xfrm>
                    <a:prstGeom prst="rect">
                      <a:avLst/>
                    </a:prstGeom>
                  </pic:spPr>
                </pic:pic>
              </a:graphicData>
            </a:graphic>
          </wp:inline>
        </w:drawing>
      </w:r>
    </w:p>
    <w:p w14:paraId="2CF35EF7" w14:textId="03E6355A" w:rsidR="002E1D65" w:rsidRDefault="00636AD1" w:rsidP="00066D76">
      <w:pPr>
        <w:pStyle w:val="ResimYazs"/>
        <w:jc w:val="center"/>
      </w:pPr>
      <w:bookmarkStart w:id="64" w:name="_Toc168665764"/>
      <w:r>
        <w:t xml:space="preserve">Şekil 4. </w:t>
      </w:r>
      <w:r>
        <w:fldChar w:fldCharType="begin"/>
      </w:r>
      <w:r>
        <w:instrText xml:space="preserve"> SEQ Şekil_4. \* ARABIC </w:instrText>
      </w:r>
      <w:r>
        <w:fldChar w:fldCharType="separate"/>
      </w:r>
      <w:r w:rsidR="00674173">
        <w:rPr>
          <w:noProof/>
        </w:rPr>
        <w:t>6</w:t>
      </w:r>
      <w:r>
        <w:fldChar w:fldCharType="end"/>
      </w:r>
      <w:r>
        <w:t xml:space="preserve"> Harf Tahminleri</w:t>
      </w:r>
      <w:bookmarkEnd w:id="64"/>
    </w:p>
    <w:p w14:paraId="5CC1DE87" w14:textId="77777777" w:rsidR="00066D76" w:rsidRPr="00066D76" w:rsidRDefault="00066D76" w:rsidP="00066D76">
      <w:pPr>
        <w:rPr>
          <w:lang w:eastAsia="tr-TR"/>
        </w:rPr>
      </w:pPr>
    </w:p>
    <w:p w14:paraId="18FA7CAD" w14:textId="77777777" w:rsidR="002E1D65" w:rsidRDefault="002E1D65" w:rsidP="007F4FBE">
      <w:pPr>
        <w:pStyle w:val="AnaParagrafYaziStiliSau"/>
      </w:pPr>
      <w:r>
        <w:t xml:space="preserve">EMNIST veri seti, 26 farklı karakter içeren İngiliz alfabesinden oluşturulduğu için etiketler sıralı olarak 1-25 aralığında verilmektedir. Örnek olarak “A” harfi “1”, “Z” harfi ise “25” olarak etiketlenir, bu etiketler </w:t>
      </w:r>
      <w:r w:rsidR="005F1500">
        <w:t>“Bölüm 3” altında</w:t>
      </w:r>
      <w:r>
        <w:t xml:space="preserve"> anlatılan “mapping.csv” dosyasına göre belirlenmişti</w:t>
      </w:r>
      <w:r w:rsidR="00847F8A">
        <w:t>r.</w:t>
      </w:r>
    </w:p>
    <w:p w14:paraId="44352583" w14:textId="77777777" w:rsidR="00C236A6" w:rsidRDefault="00C236A6" w:rsidP="007F4FBE">
      <w:pPr>
        <w:pStyle w:val="AnaParagrafYaziStiliSau"/>
      </w:pPr>
    </w:p>
    <w:p w14:paraId="2C065758" w14:textId="77777777" w:rsidR="00C236A6" w:rsidRDefault="00C236A6" w:rsidP="007F4FBE">
      <w:pPr>
        <w:pStyle w:val="AnaParagrafYaziStiliSau"/>
      </w:pPr>
    </w:p>
    <w:p w14:paraId="75949441" w14:textId="77777777" w:rsidR="00C236A6" w:rsidRDefault="00C236A6" w:rsidP="007F4FBE">
      <w:pPr>
        <w:pStyle w:val="AnaParagrafYaziStiliSau"/>
      </w:pPr>
    </w:p>
    <w:p w14:paraId="3DBFEAD5" w14:textId="77777777" w:rsidR="00C236A6" w:rsidRDefault="00C236A6" w:rsidP="007F4FBE">
      <w:pPr>
        <w:pStyle w:val="AnaParagrafYaziStiliSau"/>
      </w:pPr>
    </w:p>
    <w:p w14:paraId="621E5478" w14:textId="77777777" w:rsidR="00C236A6" w:rsidRDefault="00C236A6" w:rsidP="007F4FBE">
      <w:pPr>
        <w:pStyle w:val="AnaParagrafYaziStiliSau"/>
      </w:pPr>
    </w:p>
    <w:p w14:paraId="2607435D" w14:textId="77777777" w:rsidR="00C236A6" w:rsidRDefault="00C236A6" w:rsidP="007F4FBE">
      <w:pPr>
        <w:pStyle w:val="AnaParagrafYaziStiliSau"/>
      </w:pPr>
    </w:p>
    <w:p w14:paraId="2150DDC6" w14:textId="77777777" w:rsidR="00C236A6" w:rsidRDefault="00C236A6" w:rsidP="007F4FBE">
      <w:pPr>
        <w:pStyle w:val="AnaParagrafYaziStiliSau"/>
      </w:pPr>
    </w:p>
    <w:p w14:paraId="078E326A" w14:textId="77777777" w:rsidR="00C236A6" w:rsidRDefault="00C236A6" w:rsidP="007F4FBE">
      <w:pPr>
        <w:pStyle w:val="AnaParagrafYaziStiliSau"/>
      </w:pPr>
    </w:p>
    <w:p w14:paraId="6BE5A556" w14:textId="77777777" w:rsidR="00C236A6" w:rsidRDefault="00C236A6" w:rsidP="007F4FBE">
      <w:pPr>
        <w:pStyle w:val="AnaParagrafYaziStiliSau"/>
      </w:pPr>
    </w:p>
    <w:p w14:paraId="24579934" w14:textId="77777777" w:rsidR="00C236A6" w:rsidRDefault="00C236A6" w:rsidP="007F4FBE">
      <w:pPr>
        <w:pStyle w:val="AnaParagrafYaziStiliSau"/>
      </w:pPr>
    </w:p>
    <w:p w14:paraId="31C02739" w14:textId="77777777" w:rsidR="00C236A6" w:rsidRDefault="00C236A6" w:rsidP="00C236A6">
      <w:pPr>
        <w:pStyle w:val="AltBaslkSau"/>
      </w:pPr>
      <w:r>
        <w:t xml:space="preserve">Sistemin Test </w:t>
      </w:r>
      <w:r w:rsidRPr="00C236A6">
        <w:t>Edilmesi</w:t>
      </w:r>
    </w:p>
    <w:p w14:paraId="202FF029" w14:textId="77777777" w:rsidR="00C236A6" w:rsidRDefault="00C236A6" w:rsidP="007F4FBE">
      <w:pPr>
        <w:pStyle w:val="AnaParagrafYaziStiliSau"/>
      </w:pPr>
    </w:p>
    <w:p w14:paraId="716A64DD" w14:textId="77777777" w:rsidR="00C236A6" w:rsidRDefault="00C236A6" w:rsidP="00C236A6">
      <w:pPr>
        <w:pStyle w:val="AnaParagrafYaziStiliSau"/>
      </w:pPr>
      <w:r>
        <w:t xml:space="preserve">Bu kısımda geliştirilen web uygulamasının test edilmesi adım adım görsellerle sunulmıştur. </w:t>
      </w:r>
    </w:p>
    <w:p w14:paraId="07B996D9" w14:textId="77777777" w:rsidR="00C236A6" w:rsidRDefault="00C236A6" w:rsidP="007F4FBE">
      <w:pPr>
        <w:pStyle w:val="AnaParagrafYaziStiliSau"/>
      </w:pPr>
    </w:p>
    <w:p w14:paraId="51F1F69E" w14:textId="77777777" w:rsidR="00C236A6" w:rsidRDefault="00C236A6" w:rsidP="00C236A6">
      <w:pPr>
        <w:pStyle w:val="AnaParagrafYaziStiliSau"/>
        <w:keepNext/>
        <w:jc w:val="center"/>
      </w:pPr>
      <w:r w:rsidRPr="008707A4">
        <w:rPr>
          <w:noProof/>
        </w:rPr>
        <w:drawing>
          <wp:inline distT="0" distB="0" distL="0" distR="0" wp14:anchorId="6A641FA5" wp14:editId="1E1EE7A4">
            <wp:extent cx="5351458" cy="2888615"/>
            <wp:effectExtent l="0" t="0" r="1905" b="6985"/>
            <wp:docPr id="115826945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0689" name="Resim 1" descr="metin, ekran görüntüsü, yazı tipi, sayı, numara içeren bir resim&#10;&#10;Açıklama otomatik olarak oluşturuldu"/>
                    <pic:cNvPicPr/>
                  </pic:nvPicPr>
                  <pic:blipFill>
                    <a:blip r:embed="rId34"/>
                    <a:stretch>
                      <a:fillRect/>
                    </a:stretch>
                  </pic:blipFill>
                  <pic:spPr>
                    <a:xfrm>
                      <a:off x="0" y="0"/>
                      <a:ext cx="5386170" cy="2907352"/>
                    </a:xfrm>
                    <a:prstGeom prst="rect">
                      <a:avLst/>
                    </a:prstGeom>
                  </pic:spPr>
                </pic:pic>
              </a:graphicData>
            </a:graphic>
          </wp:inline>
        </w:drawing>
      </w:r>
    </w:p>
    <w:p w14:paraId="4A8EFBF1" w14:textId="77777777" w:rsidR="00C236A6" w:rsidRDefault="00C236A6" w:rsidP="00C236A6">
      <w:pPr>
        <w:pStyle w:val="ResimYazs"/>
        <w:jc w:val="center"/>
      </w:pPr>
      <w:bookmarkStart w:id="65" w:name="_Toc168665765"/>
      <w:r>
        <w:t xml:space="preserve">Şekil 4. </w:t>
      </w:r>
      <w:r>
        <w:fldChar w:fldCharType="begin"/>
      </w:r>
      <w:r>
        <w:instrText xml:space="preserve"> SEQ Şekil_4. \* ARABIC </w:instrText>
      </w:r>
      <w:r>
        <w:fldChar w:fldCharType="separate"/>
      </w:r>
      <w:r>
        <w:rPr>
          <w:noProof/>
        </w:rPr>
        <w:t>7</w:t>
      </w:r>
      <w:r>
        <w:fldChar w:fldCharType="end"/>
      </w:r>
      <w:r>
        <w:t xml:space="preserve"> Giriş Sayfası</w:t>
      </w:r>
      <w:bookmarkEnd w:id="65"/>
    </w:p>
    <w:p w14:paraId="4B747A1C" w14:textId="77777777" w:rsidR="00C236A6" w:rsidRDefault="00C236A6" w:rsidP="007F4FBE">
      <w:pPr>
        <w:pStyle w:val="AnaParagrafYaziStiliSau"/>
      </w:pPr>
    </w:p>
    <w:p w14:paraId="6277C541" w14:textId="77777777" w:rsidR="00C236A6" w:rsidRDefault="00C236A6" w:rsidP="007F4FBE">
      <w:pPr>
        <w:pStyle w:val="AnaParagrafYaziStiliSau"/>
      </w:pPr>
      <w:r>
        <w:t>Şekil 4.7’de giriş sayfasında kullanıcı, istenilen bilgileri doldurmuş ve üniversite bilgilerini içeren “University Informations” formunu seçmiştir</w:t>
      </w:r>
      <w:r>
        <w:t>.</w:t>
      </w:r>
    </w:p>
    <w:p w14:paraId="08E945C2" w14:textId="77777777" w:rsidR="00C236A6" w:rsidRDefault="00C236A6" w:rsidP="007F4FBE">
      <w:pPr>
        <w:pStyle w:val="AnaParagrafYaziStiliSau"/>
      </w:pPr>
    </w:p>
    <w:p w14:paraId="5F329A9F" w14:textId="77777777" w:rsidR="00C236A6" w:rsidRDefault="00C236A6" w:rsidP="007F4FBE">
      <w:pPr>
        <w:pStyle w:val="AnaParagrafYaziStiliSau"/>
      </w:pPr>
    </w:p>
    <w:p w14:paraId="6B189707" w14:textId="77777777" w:rsidR="00C236A6" w:rsidRDefault="00C236A6" w:rsidP="007F4FBE">
      <w:pPr>
        <w:pStyle w:val="AnaParagrafYaziStiliSau"/>
      </w:pPr>
    </w:p>
    <w:p w14:paraId="68434542" w14:textId="77777777" w:rsidR="00C236A6" w:rsidRDefault="00C236A6" w:rsidP="007F4FBE">
      <w:pPr>
        <w:pStyle w:val="AnaParagrafYaziStiliSau"/>
      </w:pPr>
    </w:p>
    <w:p w14:paraId="5624C3BE" w14:textId="77777777" w:rsidR="00C236A6" w:rsidRDefault="00C236A6" w:rsidP="007F4FBE">
      <w:pPr>
        <w:pStyle w:val="AnaParagrafYaziStiliSau"/>
      </w:pPr>
    </w:p>
    <w:p w14:paraId="5E3F5FD2" w14:textId="77777777" w:rsidR="00C236A6" w:rsidRDefault="00C236A6" w:rsidP="007F4FBE">
      <w:pPr>
        <w:pStyle w:val="AnaParagrafYaziStiliSau"/>
      </w:pPr>
    </w:p>
    <w:p w14:paraId="384D63E3" w14:textId="77777777" w:rsidR="00C236A6" w:rsidRDefault="00C236A6" w:rsidP="007F4FBE">
      <w:pPr>
        <w:pStyle w:val="AnaParagrafYaziStiliSau"/>
      </w:pPr>
    </w:p>
    <w:p w14:paraId="20270E77" w14:textId="77777777" w:rsidR="00C236A6" w:rsidRDefault="00C236A6" w:rsidP="007F4FBE">
      <w:pPr>
        <w:pStyle w:val="AnaParagrafYaziStiliSau"/>
      </w:pPr>
    </w:p>
    <w:p w14:paraId="03E81200" w14:textId="77777777" w:rsidR="00C236A6" w:rsidRDefault="00C236A6" w:rsidP="007F4FBE">
      <w:pPr>
        <w:pStyle w:val="AnaParagrafYaziStiliSau"/>
      </w:pPr>
    </w:p>
    <w:p w14:paraId="22CBE5A7" w14:textId="77777777" w:rsidR="00C236A6" w:rsidRDefault="00C236A6" w:rsidP="007F4FBE">
      <w:pPr>
        <w:pStyle w:val="AnaParagrafYaziStiliSau"/>
      </w:pPr>
    </w:p>
    <w:p w14:paraId="4B088862" w14:textId="77777777" w:rsidR="00C236A6" w:rsidRDefault="00C236A6" w:rsidP="007F4FBE">
      <w:pPr>
        <w:pStyle w:val="AnaParagrafYaziStiliSau"/>
      </w:pPr>
    </w:p>
    <w:p w14:paraId="38AC236F" w14:textId="77777777" w:rsidR="00C236A6" w:rsidRDefault="00C236A6" w:rsidP="007F4FBE">
      <w:pPr>
        <w:pStyle w:val="AnaParagrafYaziStiliSau"/>
      </w:pPr>
    </w:p>
    <w:p w14:paraId="3ED826CD" w14:textId="77777777" w:rsidR="00C236A6" w:rsidRDefault="00C236A6" w:rsidP="00C236A6">
      <w:pPr>
        <w:pStyle w:val="AnaParagrafYaziStiliSau"/>
        <w:keepNext/>
        <w:jc w:val="center"/>
      </w:pPr>
      <w:r w:rsidRPr="008707A4">
        <w:rPr>
          <w:noProof/>
        </w:rPr>
        <w:drawing>
          <wp:inline distT="0" distB="0" distL="0" distR="0" wp14:anchorId="10012A1B" wp14:editId="17B90B7A">
            <wp:extent cx="4353770" cy="5413513"/>
            <wp:effectExtent l="0" t="0" r="8890" b="0"/>
            <wp:docPr id="68828386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0596" name="Resim 1" descr="metin, ekran görüntüsü, yazılım, multimedya yazılımı içeren bir resim&#10;&#10;Açıklama otomatik olarak oluşturuldu"/>
                    <pic:cNvPicPr/>
                  </pic:nvPicPr>
                  <pic:blipFill>
                    <a:blip r:embed="rId35"/>
                    <a:stretch>
                      <a:fillRect/>
                    </a:stretch>
                  </pic:blipFill>
                  <pic:spPr>
                    <a:xfrm>
                      <a:off x="0" y="0"/>
                      <a:ext cx="4365769" cy="5428432"/>
                    </a:xfrm>
                    <a:prstGeom prst="rect">
                      <a:avLst/>
                    </a:prstGeom>
                  </pic:spPr>
                </pic:pic>
              </a:graphicData>
            </a:graphic>
          </wp:inline>
        </w:drawing>
      </w:r>
    </w:p>
    <w:p w14:paraId="05555946" w14:textId="77777777" w:rsidR="00C236A6" w:rsidRDefault="00C236A6" w:rsidP="00C236A6">
      <w:pPr>
        <w:pStyle w:val="ResimYazs"/>
        <w:jc w:val="center"/>
      </w:pPr>
      <w:bookmarkStart w:id="66" w:name="_Toc168665766"/>
      <w:r>
        <w:t xml:space="preserve">Şekil 4. </w:t>
      </w:r>
      <w:r>
        <w:fldChar w:fldCharType="begin"/>
      </w:r>
      <w:r>
        <w:instrText xml:space="preserve"> SEQ Şekil_4. \* ARABIC </w:instrText>
      </w:r>
      <w:r>
        <w:fldChar w:fldCharType="separate"/>
      </w:r>
      <w:r>
        <w:rPr>
          <w:noProof/>
        </w:rPr>
        <w:t>8</w:t>
      </w:r>
      <w:r>
        <w:fldChar w:fldCharType="end"/>
      </w:r>
      <w:r>
        <w:t xml:space="preserve"> Fotoğraf Yükleme ve Kırpma Sayfası</w:t>
      </w:r>
      <w:bookmarkEnd w:id="66"/>
    </w:p>
    <w:p w14:paraId="364E7AE4" w14:textId="77777777" w:rsidR="00C236A6" w:rsidRDefault="00C236A6" w:rsidP="00C236A6">
      <w:pPr>
        <w:pStyle w:val="AnaParagrafYaziStiliSau"/>
      </w:pPr>
    </w:p>
    <w:p w14:paraId="48D2AE37" w14:textId="77777777" w:rsidR="00C236A6" w:rsidRDefault="00C236A6" w:rsidP="007F4FBE">
      <w:pPr>
        <w:pStyle w:val="AnaParagrafYaziStiliSau"/>
      </w:pPr>
      <w:r>
        <w:t>Kullanıcı Şekil 4.8’deki sayfada el yazısı ile doldurduğu formun fotoğrafını seçmiş ve sadece el yazısı olan kısmı kırparak sisteme yüklemiştir.</w:t>
      </w:r>
    </w:p>
    <w:p w14:paraId="1ADE7CF5" w14:textId="77777777" w:rsidR="00C236A6" w:rsidRDefault="00C236A6" w:rsidP="007F4FBE">
      <w:pPr>
        <w:pStyle w:val="AnaParagrafYaziStiliSau"/>
      </w:pPr>
    </w:p>
    <w:p w14:paraId="335FD7F2" w14:textId="77777777" w:rsidR="00C236A6" w:rsidRDefault="00C236A6" w:rsidP="007F4FBE">
      <w:pPr>
        <w:pStyle w:val="AnaParagrafYaziStiliSau"/>
      </w:pPr>
    </w:p>
    <w:p w14:paraId="47C5B039" w14:textId="77777777" w:rsidR="00C236A6" w:rsidRDefault="00C236A6" w:rsidP="007F4FBE">
      <w:pPr>
        <w:pStyle w:val="AnaParagrafYaziStiliSau"/>
      </w:pPr>
    </w:p>
    <w:p w14:paraId="3E0877F6" w14:textId="77777777" w:rsidR="00C236A6" w:rsidRDefault="00C236A6" w:rsidP="007F4FBE">
      <w:pPr>
        <w:pStyle w:val="AnaParagrafYaziStiliSau"/>
      </w:pPr>
    </w:p>
    <w:p w14:paraId="1861C8DD" w14:textId="77777777" w:rsidR="00C236A6" w:rsidRDefault="00C236A6" w:rsidP="007F4FBE">
      <w:pPr>
        <w:pStyle w:val="AnaParagrafYaziStiliSau"/>
      </w:pPr>
    </w:p>
    <w:p w14:paraId="342EA848" w14:textId="77777777" w:rsidR="00C236A6" w:rsidRDefault="00C236A6" w:rsidP="007F4FBE">
      <w:pPr>
        <w:pStyle w:val="AnaParagrafYaziStiliSau"/>
      </w:pPr>
    </w:p>
    <w:p w14:paraId="1F9EF70B" w14:textId="77777777" w:rsidR="00C236A6" w:rsidRDefault="00C236A6" w:rsidP="00C236A6">
      <w:pPr>
        <w:pStyle w:val="AnaParagrafYaziStiliSau"/>
        <w:keepNext/>
        <w:jc w:val="center"/>
      </w:pPr>
      <w:r w:rsidRPr="008707A4">
        <w:rPr>
          <w:noProof/>
        </w:rPr>
        <w:lastRenderedPageBreak/>
        <w:drawing>
          <wp:inline distT="0" distB="0" distL="0" distR="0" wp14:anchorId="0CE692E7" wp14:editId="4F071259">
            <wp:extent cx="5140305" cy="3329940"/>
            <wp:effectExtent l="0" t="0" r="3810" b="3810"/>
            <wp:docPr id="19200421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1855" name="Resim 1" descr="metin, ekran görüntüsü, yazı tipi, sayı, numara içeren bir resim&#10;&#10;Açıklama otomatik olarak oluşturuldu"/>
                    <pic:cNvPicPr/>
                  </pic:nvPicPr>
                  <pic:blipFill>
                    <a:blip r:embed="rId36"/>
                    <a:stretch>
                      <a:fillRect/>
                    </a:stretch>
                  </pic:blipFill>
                  <pic:spPr>
                    <a:xfrm>
                      <a:off x="0" y="0"/>
                      <a:ext cx="5163449" cy="3344933"/>
                    </a:xfrm>
                    <a:prstGeom prst="rect">
                      <a:avLst/>
                    </a:prstGeom>
                  </pic:spPr>
                </pic:pic>
              </a:graphicData>
            </a:graphic>
          </wp:inline>
        </w:drawing>
      </w:r>
    </w:p>
    <w:p w14:paraId="121183EF" w14:textId="15FFB65E" w:rsidR="00C236A6" w:rsidRDefault="00C236A6" w:rsidP="00C236A6">
      <w:pPr>
        <w:pStyle w:val="ResimYazs"/>
        <w:jc w:val="center"/>
      </w:pPr>
      <w:bookmarkStart w:id="67" w:name="_Toc168665767"/>
      <w:r>
        <w:t xml:space="preserve">Şekil 4. </w:t>
      </w:r>
      <w:r>
        <w:fldChar w:fldCharType="begin"/>
      </w:r>
      <w:r>
        <w:instrText xml:space="preserve"> SEQ Şekil_4. \* ARABIC </w:instrText>
      </w:r>
      <w:r>
        <w:fldChar w:fldCharType="separate"/>
      </w:r>
      <w:r>
        <w:rPr>
          <w:noProof/>
        </w:rPr>
        <w:t>9</w:t>
      </w:r>
      <w:r>
        <w:fldChar w:fldCharType="end"/>
      </w:r>
      <w:r>
        <w:t xml:space="preserve"> Sonuç Sayfası</w:t>
      </w:r>
      <w:bookmarkEnd w:id="67"/>
    </w:p>
    <w:p w14:paraId="08AD7752" w14:textId="79C54175" w:rsidR="00C236A6" w:rsidRDefault="00C236A6" w:rsidP="00C236A6">
      <w:pPr>
        <w:pStyle w:val="AnaParagrafYaziStiliSau"/>
      </w:pPr>
      <w:r>
        <w:t>Şekil 4.9’daki sonuç sayfasında el yazısı kısmının tahminlerini içeren ve seçilen forma göre oluşturulmuş sözlük yapısı bir tablo şeklinde ekranda gösterilmiştir. Bazı karakter tahminlerinin yanlış yapılabildiği görülmektedir. Örneğin el yazısıyla yazılmış “Scıences” kelimesinde “ı” harfi “t” olarak tahmin edilmiştir. Başka bir örnek ise el yazısı ile yazılmış “3087746280041” sayısında sondan ikinci rakam olan “4” rakamı “6” olarak tahmin edilmiştir. Bu yanlış tahminler, yazılış farklılıklarından veya fotoğraf çekim açısından kaynaklanabilmektedir.</w:t>
      </w:r>
    </w:p>
    <w:p w14:paraId="7EBFE67B" w14:textId="77777777" w:rsidR="00C236A6" w:rsidRDefault="00C236A6" w:rsidP="007F4FBE">
      <w:pPr>
        <w:pStyle w:val="AnaParagrafYaziStiliSau"/>
      </w:pPr>
    </w:p>
    <w:p w14:paraId="725E6413" w14:textId="77777777" w:rsidR="00C236A6" w:rsidRDefault="00C236A6" w:rsidP="00C236A6">
      <w:pPr>
        <w:pStyle w:val="AnaParagrafYaziStiliSau"/>
        <w:keepNext/>
        <w:jc w:val="center"/>
      </w:pPr>
      <w:r w:rsidRPr="008707A4">
        <w:rPr>
          <w:noProof/>
        </w:rPr>
        <w:drawing>
          <wp:inline distT="0" distB="0" distL="0" distR="0" wp14:anchorId="6052A97D" wp14:editId="152C6CA5">
            <wp:extent cx="3859530" cy="2465031"/>
            <wp:effectExtent l="19050" t="19050" r="26670" b="12065"/>
            <wp:docPr id="1073124505" name="Resim 1" descr="metin, ekran görüntüsü,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126" name="Resim 1" descr="metin, ekran görüntüsü, makbuz, yazı tipi içeren bir resim&#10;&#10;Açıklama otomatik olarak oluşturuldu"/>
                    <pic:cNvPicPr/>
                  </pic:nvPicPr>
                  <pic:blipFill rotWithShape="1">
                    <a:blip r:embed="rId37"/>
                    <a:srcRect b="22555"/>
                    <a:stretch/>
                  </pic:blipFill>
                  <pic:spPr bwMode="auto">
                    <a:xfrm>
                      <a:off x="0" y="0"/>
                      <a:ext cx="3963222" cy="25312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7C092D" w14:textId="6450C42A" w:rsidR="00C236A6" w:rsidRDefault="00C236A6" w:rsidP="00C236A6">
      <w:pPr>
        <w:pStyle w:val="ResimYazs"/>
        <w:jc w:val="center"/>
      </w:pPr>
      <w:bookmarkStart w:id="68" w:name="_Toc168665768"/>
      <w:r>
        <w:t xml:space="preserve">Şekil 4. </w:t>
      </w:r>
      <w:r>
        <w:fldChar w:fldCharType="begin"/>
      </w:r>
      <w:r>
        <w:instrText xml:space="preserve"> SEQ Şekil_4. \* ARABIC </w:instrText>
      </w:r>
      <w:r>
        <w:fldChar w:fldCharType="separate"/>
      </w:r>
      <w:r>
        <w:rPr>
          <w:noProof/>
        </w:rPr>
        <w:t>10</w:t>
      </w:r>
      <w:r>
        <w:fldChar w:fldCharType="end"/>
      </w:r>
      <w:r>
        <w:t xml:space="preserve"> PDF İçeriği</w:t>
      </w:r>
      <w:bookmarkEnd w:id="68"/>
    </w:p>
    <w:p w14:paraId="46152806" w14:textId="09827161" w:rsidR="00C236A6" w:rsidRDefault="00C236A6" w:rsidP="00C236A6">
      <w:pPr>
        <w:pStyle w:val="AnaParagrafYaziStiliSau"/>
        <w:spacing w:after="120"/>
      </w:pPr>
      <w:r>
        <w:lastRenderedPageBreak/>
        <w:t>Ayrıca sözlük yapısı bir tablo halinde bir PDF dosyasına yazdırılarak kaydedilir. Şekil 4.10’da bu PDF dosyasının içeriği gösterilmiştir.</w:t>
      </w:r>
    </w:p>
    <w:p w14:paraId="10B8FB15" w14:textId="77777777" w:rsidR="00C236A6" w:rsidRDefault="00C236A6" w:rsidP="00C236A6">
      <w:pPr>
        <w:pStyle w:val="AnaParagrafYaziStiliSau"/>
        <w:spacing w:after="120"/>
      </w:pPr>
    </w:p>
    <w:p w14:paraId="017E8DF0" w14:textId="2D4B9017" w:rsidR="00C236A6" w:rsidRPr="00C236A6" w:rsidRDefault="00C236A6" w:rsidP="00C236A6">
      <w:pPr>
        <w:spacing w:line="360" w:lineRule="auto"/>
        <w:rPr>
          <w:rFonts w:ascii="Times New Roman" w:eastAsia="TimesNewRoman" w:hAnsi="Times New Roman"/>
          <w:bCs/>
          <w:kern w:val="0"/>
          <w:sz w:val="24"/>
          <w:szCs w:val="24"/>
          <w:lang w:eastAsia="tr-TR"/>
        </w:rPr>
      </w:pPr>
      <w:r w:rsidRPr="00AC5E04">
        <w:rPr>
          <w:rFonts w:ascii="Times New Roman" w:eastAsia="TimesNewRoman" w:hAnsi="Times New Roman"/>
          <w:bCs/>
          <w:kern w:val="0"/>
          <w:sz w:val="24"/>
          <w:szCs w:val="24"/>
          <w:lang w:eastAsia="tr-TR"/>
        </w:rPr>
        <w:t>Oluşturulan diğer iki formun da testleri gerçekleştirilmiştir. Şekil</w:t>
      </w:r>
      <w:r>
        <w:rPr>
          <w:rFonts w:ascii="Times New Roman" w:eastAsia="TimesNewRoman" w:hAnsi="Times New Roman"/>
          <w:bCs/>
          <w:kern w:val="0"/>
          <w:sz w:val="24"/>
          <w:szCs w:val="24"/>
          <w:lang w:eastAsia="tr-TR"/>
        </w:rPr>
        <w:t xml:space="preserve"> 4.11’de </w:t>
      </w:r>
      <w:r w:rsidRPr="00AC5E04">
        <w:rPr>
          <w:rFonts w:ascii="Times New Roman" w:eastAsia="TimesNewRoman" w:hAnsi="Times New Roman"/>
          <w:bCs/>
          <w:kern w:val="0"/>
          <w:sz w:val="24"/>
          <w:szCs w:val="24"/>
          <w:lang w:eastAsia="tr-TR"/>
        </w:rPr>
        <w:t xml:space="preserve">adres bilgilerini içeren “Address Informations” formuna göre test sonucu verilmiştir. Şekil </w:t>
      </w:r>
      <w:r>
        <w:rPr>
          <w:rFonts w:ascii="Times New Roman" w:eastAsia="TimesNewRoman" w:hAnsi="Times New Roman"/>
          <w:bCs/>
          <w:kern w:val="0"/>
          <w:sz w:val="24"/>
          <w:szCs w:val="24"/>
          <w:lang w:eastAsia="tr-TR"/>
        </w:rPr>
        <w:t>4.12’de</w:t>
      </w:r>
      <w:r w:rsidRPr="00AC5E04">
        <w:rPr>
          <w:rFonts w:ascii="Times New Roman" w:eastAsia="TimesNewRoman" w:hAnsi="Times New Roman"/>
          <w:bCs/>
          <w:kern w:val="0"/>
          <w:sz w:val="24"/>
          <w:szCs w:val="24"/>
          <w:lang w:eastAsia="tr-TR"/>
        </w:rPr>
        <w:t xml:space="preserve"> ise kişisel bilgileri içeren “Personal Informations” formuna göre test sonucu verilmiştir.</w:t>
      </w:r>
    </w:p>
    <w:p w14:paraId="6F706D71" w14:textId="77777777" w:rsidR="00C236A6" w:rsidRDefault="00C236A6" w:rsidP="00C236A6">
      <w:pPr>
        <w:pStyle w:val="AnaParagrafYaziStiliSau"/>
        <w:keepNext/>
        <w:jc w:val="center"/>
      </w:pPr>
      <w:r w:rsidRPr="00E602F8">
        <w:rPr>
          <w:noProof/>
        </w:rPr>
        <w:drawing>
          <wp:inline distT="0" distB="0" distL="0" distR="0" wp14:anchorId="363259C3" wp14:editId="44AA5DDD">
            <wp:extent cx="3706107" cy="2630557"/>
            <wp:effectExtent l="0" t="0" r="8890" b="0"/>
            <wp:docPr id="179029857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5624" name="Resim 1" descr="metin, ekran görüntüsü, yazı tipi, sayı, numara içeren bir resim&#10;&#10;Açıklama otomatik olarak oluşturuldu"/>
                    <pic:cNvPicPr/>
                  </pic:nvPicPr>
                  <pic:blipFill>
                    <a:blip r:embed="rId38"/>
                    <a:stretch>
                      <a:fillRect/>
                    </a:stretch>
                  </pic:blipFill>
                  <pic:spPr>
                    <a:xfrm>
                      <a:off x="0" y="0"/>
                      <a:ext cx="3766735" cy="2673590"/>
                    </a:xfrm>
                    <a:prstGeom prst="rect">
                      <a:avLst/>
                    </a:prstGeom>
                  </pic:spPr>
                </pic:pic>
              </a:graphicData>
            </a:graphic>
          </wp:inline>
        </w:drawing>
      </w:r>
    </w:p>
    <w:p w14:paraId="779BC069" w14:textId="6F17E5E9" w:rsidR="00C236A6" w:rsidRDefault="00C236A6" w:rsidP="00C236A6">
      <w:pPr>
        <w:pStyle w:val="ResimYazs"/>
        <w:jc w:val="center"/>
      </w:pPr>
      <w:bookmarkStart w:id="69" w:name="_Toc168665769"/>
      <w:r>
        <w:t xml:space="preserve">Şekil 4. </w:t>
      </w:r>
      <w:r>
        <w:fldChar w:fldCharType="begin"/>
      </w:r>
      <w:r>
        <w:instrText xml:space="preserve"> SEQ Şekil_4. \* ARABIC </w:instrText>
      </w:r>
      <w:r>
        <w:fldChar w:fldCharType="separate"/>
      </w:r>
      <w:r>
        <w:rPr>
          <w:noProof/>
        </w:rPr>
        <w:t>11</w:t>
      </w:r>
      <w:r>
        <w:fldChar w:fldCharType="end"/>
      </w:r>
      <w:r>
        <w:t xml:space="preserve"> Adres Bilgisi Formu Sonucu</w:t>
      </w:r>
      <w:bookmarkEnd w:id="69"/>
    </w:p>
    <w:p w14:paraId="4CC1439C" w14:textId="77777777" w:rsidR="00C236A6" w:rsidRPr="00C236A6" w:rsidRDefault="00C236A6" w:rsidP="00C236A6">
      <w:pPr>
        <w:rPr>
          <w:lang w:eastAsia="tr-TR"/>
        </w:rPr>
      </w:pPr>
    </w:p>
    <w:p w14:paraId="2F9C46C5" w14:textId="77777777" w:rsidR="00C236A6" w:rsidRDefault="00C236A6" w:rsidP="00C236A6">
      <w:pPr>
        <w:pStyle w:val="IlkSayfalarBasligiSau"/>
        <w:keepNext/>
        <w:jc w:val="center"/>
      </w:pPr>
      <w:r w:rsidRPr="00EF0C3D">
        <w:rPr>
          <w:noProof/>
        </w:rPr>
        <w:drawing>
          <wp:inline distT="0" distB="0" distL="0" distR="0" wp14:anchorId="3CF3AEDD" wp14:editId="6B88359D">
            <wp:extent cx="3597149" cy="2677886"/>
            <wp:effectExtent l="0" t="0" r="3810" b="8255"/>
            <wp:docPr id="214159072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6250" name="Resim 1" descr="metin, ekran görüntüsü, yazı tipi, sayı, numara içeren bir resim&#10;&#10;Açıklama otomatik olarak oluşturuldu"/>
                    <pic:cNvPicPr/>
                  </pic:nvPicPr>
                  <pic:blipFill>
                    <a:blip r:embed="rId39"/>
                    <a:stretch>
                      <a:fillRect/>
                    </a:stretch>
                  </pic:blipFill>
                  <pic:spPr>
                    <a:xfrm>
                      <a:off x="0" y="0"/>
                      <a:ext cx="3614382" cy="2690715"/>
                    </a:xfrm>
                    <a:prstGeom prst="rect">
                      <a:avLst/>
                    </a:prstGeom>
                  </pic:spPr>
                </pic:pic>
              </a:graphicData>
            </a:graphic>
          </wp:inline>
        </w:drawing>
      </w:r>
    </w:p>
    <w:p w14:paraId="1953BFD9" w14:textId="6B2FC136" w:rsidR="00C236A6" w:rsidRDefault="00C236A6" w:rsidP="00C236A6">
      <w:pPr>
        <w:pStyle w:val="ResimYazs"/>
        <w:jc w:val="center"/>
        <w:sectPr w:rsidR="00C236A6" w:rsidSect="00C236A6">
          <w:pgSz w:w="11906" w:h="16838" w:code="9"/>
          <w:pgMar w:top="1701" w:right="1418" w:bottom="1701" w:left="2268" w:header="709" w:footer="709" w:gutter="0"/>
          <w:cols w:space="708"/>
          <w:titlePg/>
          <w:docGrid w:linePitch="360"/>
        </w:sectPr>
      </w:pPr>
      <w:bookmarkStart w:id="70" w:name="_Toc168665770"/>
      <w:r>
        <w:t xml:space="preserve">Şekil 4. </w:t>
      </w:r>
      <w:r>
        <w:fldChar w:fldCharType="begin"/>
      </w:r>
      <w:r>
        <w:instrText xml:space="preserve"> SEQ Şekil_4. \* ARABIC </w:instrText>
      </w:r>
      <w:r>
        <w:fldChar w:fldCharType="separate"/>
      </w:r>
      <w:r>
        <w:rPr>
          <w:noProof/>
        </w:rPr>
        <w:t>12</w:t>
      </w:r>
      <w:r>
        <w:fldChar w:fldCharType="end"/>
      </w:r>
      <w:r>
        <w:t xml:space="preserve"> Kişisel Bilgi Formu Sonuc</w:t>
      </w:r>
      <w:r>
        <w:t>u</w:t>
      </w:r>
      <w:bookmarkEnd w:id="70"/>
    </w:p>
    <w:p w14:paraId="5AC56794" w14:textId="5876E66E" w:rsidR="001771E7" w:rsidRDefault="001771E7" w:rsidP="00726955">
      <w:pPr>
        <w:rPr>
          <w:lang w:eastAsia="tr-TR"/>
        </w:rPr>
      </w:pPr>
    </w:p>
    <w:p w14:paraId="7C71CBA6" w14:textId="77777777" w:rsidR="00C236A6" w:rsidRDefault="00C236A6" w:rsidP="00726955">
      <w:pPr>
        <w:rPr>
          <w:lang w:eastAsia="tr-TR"/>
        </w:rPr>
      </w:pPr>
    </w:p>
    <w:p w14:paraId="46231B7C" w14:textId="77777777" w:rsidR="00C236A6" w:rsidRPr="00726955" w:rsidRDefault="00C236A6" w:rsidP="00726955">
      <w:pPr>
        <w:rPr>
          <w:lang w:eastAsia="tr-TR"/>
        </w:rPr>
      </w:pPr>
    </w:p>
    <w:p w14:paraId="6F45FC67" w14:textId="77777777" w:rsidR="000D09C9" w:rsidRPr="002C15D6" w:rsidRDefault="007915A0" w:rsidP="007B36AC">
      <w:pPr>
        <w:pStyle w:val="Balk1"/>
        <w:ind w:left="1440" w:hanging="1418"/>
      </w:pPr>
      <w:bookmarkStart w:id="71" w:name="_Toc155810581"/>
      <w:r w:rsidRPr="002C15D6">
        <w:t>TARTIŞMA</w:t>
      </w:r>
      <w:r w:rsidR="00E944E3">
        <w:t xml:space="preserve"> VE SONUÇ</w:t>
      </w:r>
      <w:bookmarkEnd w:id="71"/>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179CDD95" w:rsidR="00C90CB1" w:rsidRDefault="00C90CB1" w:rsidP="007F4FBE">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rsidR="00E057B6">
        <w:t xml:space="preserve"> ve bu sistem bir web uygulamasına entegre edilmiştir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7F4FBE">
      <w:pPr>
        <w:pStyle w:val="AnaParagrafYaziStiliSau"/>
      </w:pPr>
    </w:p>
    <w:p w14:paraId="708649C9" w14:textId="6A2A6294" w:rsidR="00F40DEF" w:rsidRDefault="0033752C" w:rsidP="007F4FBE">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7F4FBE">
      <w:pPr>
        <w:pStyle w:val="AnaParagrafYaziStiliSau"/>
      </w:pPr>
    </w:p>
    <w:p w14:paraId="6D8EF9F8" w14:textId="18D02150" w:rsidR="00F82034" w:rsidRDefault="00D05EB5" w:rsidP="007F4FBE">
      <w:pPr>
        <w:pStyle w:val="AnaParagrafYaziStiliSau"/>
        <w:numPr>
          <w:ilvl w:val="0"/>
          <w:numId w:val="32"/>
        </w:numPr>
      </w:pPr>
      <w:r>
        <w:t>Bitişik olarak yazılmış karakterlerin</w:t>
      </w:r>
      <w:r w:rsidR="0078301D">
        <w:t xml:space="preserve"> ve noktalı karakterlerin</w:t>
      </w:r>
      <w:r>
        <w:t xml:space="preserve"> parçalanması doğru bir şekilde gerçekleştirilememektedir. Karakter segmentasyon yöntemi geliştirilerek bu soru</w:t>
      </w:r>
      <w:r w:rsidR="001D28B8">
        <w:t>nların</w:t>
      </w:r>
      <w:r>
        <w:t xml:space="preserve"> çözülmesi hedeflenmektedir. </w:t>
      </w:r>
    </w:p>
    <w:p w14:paraId="6FFAA86E" w14:textId="3B6E1A46" w:rsidR="00D05EB5" w:rsidRDefault="00D05EB5" w:rsidP="007F4FBE">
      <w:pPr>
        <w:pStyle w:val="AnaParagrafYaziStiliSau"/>
        <w:numPr>
          <w:ilvl w:val="0"/>
          <w:numId w:val="32"/>
        </w:numPr>
      </w:pPr>
      <w:r>
        <w:t>Bir satır birden fazla kelime içerdiğinde bu kelimelerin birleştirme aşamasında ayrılamaması sorunu yaşanmaktadır. Kelime segmentasyonu geliştirilerek bu sorunun çözülmesi hedeflenmektedir.</w:t>
      </w:r>
    </w:p>
    <w:bookmarkEnd w:id="37"/>
    <w:p w14:paraId="112B6B9E" w14:textId="77777777" w:rsidR="00D05EB5" w:rsidRDefault="00D05EB5" w:rsidP="007F4FBE">
      <w:pPr>
        <w:pStyle w:val="AnaParagrafYaziStiliSau"/>
        <w:numPr>
          <w:ilvl w:val="0"/>
          <w:numId w:val="32"/>
        </w:numPr>
      </w:pPr>
      <w:r>
        <w:t>Yapılan web uygulamasına yüklenen resimlerin çözünürlüğünün yüksek olması yapılacak işlemler açısından kolaylık sağlamaktadır. Bu sebeple uygulamaya fotoğraf yükleme sırasında çözünürlük artırma işlevi eklenmesi hedeflenmektedir.</w:t>
      </w:r>
    </w:p>
    <w:p w14:paraId="29FE7DA1" w14:textId="7B56F7DF" w:rsidR="00D05EB5" w:rsidRPr="00084BC3" w:rsidRDefault="00D05EB5" w:rsidP="007F4FBE">
      <w:pPr>
        <w:pStyle w:val="AnaParagrafYaziStiliSau"/>
        <w:numPr>
          <w:ilvl w:val="0"/>
          <w:numId w:val="32"/>
        </w:numPr>
        <w:sectPr w:rsidR="00D05EB5" w:rsidRPr="00084BC3" w:rsidSect="000B0573">
          <w:pgSz w:w="11906" w:h="16838" w:code="9"/>
          <w:pgMar w:top="1701" w:right="1418" w:bottom="1701" w:left="2268" w:header="709" w:footer="709" w:gutter="0"/>
          <w:cols w:space="708"/>
          <w:titlePg/>
          <w:docGrid w:linePitch="360"/>
        </w:sectPr>
      </w:pPr>
      <w:r>
        <w:t>Sistemde şu an üç farklı form şablonu ile işlemler yapılabilmektedir. Oluşan ihtiyaçlara göre bu formların sayısı artırılabilir ve sistem bu formlara göre düzenlenebilir.</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72" w:name="_Toc155810582"/>
      <w:r w:rsidRPr="00C2148F">
        <w:t>KAYNAKLAR</w:t>
      </w:r>
      <w:bookmarkEnd w:id="72"/>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00D9A343" w14:textId="77777777" w:rsidR="00734922" w:rsidRPr="00734922" w:rsidRDefault="00734922" w:rsidP="00734922">
      <w:pPr>
        <w:pStyle w:val="ListeParagraf"/>
        <w:rPr>
          <w:rFonts w:ascii="Times New Roman" w:hAnsi="Times New Roman"/>
          <w:sz w:val="24"/>
          <w:szCs w:val="24"/>
        </w:rPr>
      </w:pPr>
    </w:p>
    <w:p w14:paraId="6212A891" w14:textId="7785D72F"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Goyani, M., Dani, H., &amp; Dixit, C. (2013). Handwritten Character Recognition-A Comprehensive Review. International Journal of Research in Computer and Communication Technology, 2(9), 702-707.</w:t>
      </w:r>
    </w:p>
    <w:p w14:paraId="1213CB46" w14:textId="77777777" w:rsidR="00734922" w:rsidRPr="00734922" w:rsidRDefault="00734922" w:rsidP="00734922">
      <w:pPr>
        <w:pStyle w:val="ListeParagraf"/>
        <w:rPr>
          <w:rFonts w:ascii="Times New Roman" w:hAnsi="Times New Roman"/>
          <w:sz w:val="24"/>
          <w:szCs w:val="24"/>
        </w:rPr>
      </w:pPr>
    </w:p>
    <w:p w14:paraId="77B912D1" w14:textId="25535D4D"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Djaghbellou, S., Abdelouahab, A., &amp; Abderraouf, B. (2023). A survey on text-line segmentation process in historical Arab manuscripts.</w:t>
      </w:r>
    </w:p>
    <w:p w14:paraId="14AD3B53" w14:textId="77777777" w:rsidR="008967AA" w:rsidRPr="008967AA" w:rsidRDefault="008967AA" w:rsidP="008967AA">
      <w:pPr>
        <w:pStyle w:val="ListeParagraf"/>
        <w:rPr>
          <w:rFonts w:ascii="Times New Roman" w:hAnsi="Times New Roman"/>
          <w:sz w:val="24"/>
          <w:szCs w:val="24"/>
        </w:rPr>
      </w:pPr>
    </w:p>
    <w:p w14:paraId="5E4E611E" w14:textId="4819DC9D" w:rsidR="00327129" w:rsidRPr="00633A26" w:rsidRDefault="00A44700" w:rsidP="00E722A4">
      <w:pPr>
        <w:pStyle w:val="ListeParagraf"/>
        <w:numPr>
          <w:ilvl w:val="0"/>
          <w:numId w:val="21"/>
        </w:numPr>
        <w:spacing w:after="0"/>
        <w:ind w:hanging="720"/>
        <w:jc w:val="both"/>
        <w:rPr>
          <w:rFonts w:ascii="Times New Roman" w:hAnsi="Times New Roman"/>
          <w:sz w:val="24"/>
          <w:szCs w:val="24"/>
        </w:rPr>
      </w:pPr>
      <w:r w:rsidRPr="00A44700">
        <w:rPr>
          <w:rFonts w:ascii="Times New Roman" w:hAnsi="Times New Roman"/>
          <w:sz w:val="24"/>
          <w:szCs w:val="24"/>
        </w:rPr>
        <w:t>Boraik, O. A., Ravikumar, M., &amp; Saif, M. A. N. (2022). Characters segmentation from arabic handwritten document images: Hybrid approach. International Journal of Advanced Computer Science and Applications, 13(4).</w:t>
      </w:r>
    </w:p>
    <w:p w14:paraId="723D4A88" w14:textId="77777777" w:rsidR="00FC7C84" w:rsidRDefault="00FC7C84" w:rsidP="00C2148F">
      <w:pPr>
        <w:pStyle w:val="IlkSayfalarBasligiSau"/>
      </w:pPr>
      <w:bookmarkStart w:id="73" w:name="_Toc155810583"/>
    </w:p>
    <w:p w14:paraId="216778A9" w14:textId="14A3FD68" w:rsidR="00966CA6" w:rsidRDefault="00780129" w:rsidP="00C2148F">
      <w:pPr>
        <w:pStyle w:val="IlkSayfalarBasligiSau"/>
      </w:pPr>
      <w:r>
        <w:t>EK-1</w:t>
      </w:r>
      <w:bookmarkEnd w:id="73"/>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4D0E4AC1"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2A6376">
              <w:rPr>
                <w:rFonts w:ascii="Times New Roman" w:hAnsi="Times New Roman"/>
                <w:sz w:val="20"/>
                <w:szCs w:val="20"/>
              </w:rPr>
              <w:t>2</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2F88BEF2" w:rsidR="00780129" w:rsidRPr="001E5B3E" w:rsidRDefault="002A6376" w:rsidP="00780129">
            <w:pPr>
              <w:spacing w:before="40" w:after="40"/>
              <w:jc w:val="center"/>
              <w:rPr>
                <w:rFonts w:ascii="Times New Roman" w:hAnsi="Times New Roman"/>
                <w:sz w:val="20"/>
                <w:szCs w:val="20"/>
              </w:rPr>
            </w:pPr>
            <w:r>
              <w:rPr>
                <w:rFonts w:ascii="Times New Roman" w:hAnsi="Times New Roman"/>
                <w:sz w:val="20"/>
                <w:szCs w:val="20"/>
              </w:rPr>
              <w:t>2</w:t>
            </w:r>
            <w:r w:rsidR="00780129" w:rsidRPr="001E5B3E">
              <w:rPr>
                <w:rFonts w:ascii="Times New Roman" w:hAnsi="Times New Roman"/>
                <w:sz w:val="20"/>
                <w:szCs w:val="20"/>
              </w:rPr>
              <w:t>-</w:t>
            </w:r>
            <w:r>
              <w:rPr>
                <w:rFonts w:ascii="Times New Roman" w:hAnsi="Times New Roman"/>
                <w:sz w:val="20"/>
                <w:szCs w:val="20"/>
              </w:rPr>
              <w:t>5</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280A0499" w:rsidR="00780129" w:rsidRPr="001E5B3E" w:rsidRDefault="008435CA" w:rsidP="00780129">
            <w:pPr>
              <w:spacing w:before="40" w:after="40"/>
              <w:jc w:val="center"/>
              <w:rPr>
                <w:rFonts w:ascii="Times New Roman" w:hAnsi="Times New Roman"/>
                <w:sz w:val="20"/>
                <w:szCs w:val="20"/>
              </w:rPr>
            </w:pPr>
            <w:r>
              <w:rPr>
                <w:rFonts w:ascii="Times New Roman" w:hAnsi="Times New Roman"/>
                <w:sz w:val="20"/>
                <w:szCs w:val="20"/>
              </w:rPr>
              <w:t>5</w:t>
            </w:r>
            <w:r w:rsidR="00780129" w:rsidRPr="001E5B3E">
              <w:rPr>
                <w:rFonts w:ascii="Times New Roman" w:hAnsi="Times New Roman"/>
                <w:sz w:val="20"/>
                <w:szCs w:val="20"/>
              </w:rPr>
              <w:t>-</w:t>
            </w:r>
            <w:r w:rsidR="004E61B4">
              <w:rPr>
                <w:rFonts w:ascii="Times New Roman" w:hAnsi="Times New Roman"/>
                <w:sz w:val="20"/>
                <w:szCs w:val="20"/>
              </w:rPr>
              <w:t>6</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1EECC063" w:rsidR="00780129" w:rsidRPr="001E5B3E" w:rsidRDefault="00366990" w:rsidP="00780129">
            <w:pPr>
              <w:spacing w:before="40" w:after="40"/>
              <w:jc w:val="center"/>
              <w:rPr>
                <w:rFonts w:ascii="Times New Roman" w:hAnsi="Times New Roman"/>
                <w:sz w:val="20"/>
                <w:szCs w:val="20"/>
              </w:rPr>
            </w:pPr>
            <w:r>
              <w:rPr>
                <w:rFonts w:ascii="Times New Roman" w:hAnsi="Times New Roman"/>
                <w:sz w:val="20"/>
                <w:szCs w:val="20"/>
              </w:rPr>
              <w:t>6</w:t>
            </w:r>
            <w:r w:rsidR="00780129" w:rsidRPr="001E5B3E">
              <w:rPr>
                <w:rFonts w:ascii="Times New Roman" w:hAnsi="Times New Roman"/>
                <w:sz w:val="20"/>
                <w:szCs w:val="20"/>
              </w:rPr>
              <w:t>-9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12618131"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w:t>
            </w:r>
            <w:r w:rsidR="00366990">
              <w:rPr>
                <w:rFonts w:ascii="Times New Roman" w:hAnsi="Times New Roman"/>
                <w:sz w:val="20"/>
                <w:szCs w:val="20"/>
              </w:rPr>
              <w:t>3</w:t>
            </w:r>
          </w:p>
        </w:tc>
      </w:tr>
      <w:tr w:rsidR="00366990" w:rsidRPr="00AC35CB" w14:paraId="5CE49EE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3B0866F0" w14:textId="0C463DDE" w:rsidR="00366990" w:rsidRDefault="00366990" w:rsidP="00780129">
            <w:pPr>
              <w:spacing w:before="40" w:after="40"/>
              <w:jc w:val="both"/>
              <w:rPr>
                <w:rFonts w:ascii="Times New Roman" w:hAnsi="Times New Roman"/>
                <w:sz w:val="20"/>
                <w:szCs w:val="20"/>
              </w:rPr>
            </w:pPr>
            <w:r>
              <w:rPr>
                <w:rFonts w:ascii="Times New Roman" w:hAnsi="Times New Roman"/>
                <w:sz w:val="20"/>
                <w:szCs w:val="20"/>
              </w:rPr>
              <w:t>Sistemin İyileştirilmesi</w:t>
            </w:r>
          </w:p>
        </w:tc>
        <w:tc>
          <w:tcPr>
            <w:tcW w:w="2788" w:type="dxa"/>
          </w:tcPr>
          <w:p w14:paraId="4C61CF97" w14:textId="6CD9B2F8" w:rsidR="00366990" w:rsidRDefault="00366990"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5F65BBDB" w14:textId="1733E1CB" w:rsidR="00366990" w:rsidRPr="001E5B3E" w:rsidRDefault="00366990" w:rsidP="00780129">
            <w:pPr>
              <w:spacing w:before="40" w:after="40"/>
              <w:jc w:val="center"/>
              <w:rPr>
                <w:rFonts w:ascii="Times New Roman" w:hAnsi="Times New Roman"/>
                <w:sz w:val="20"/>
                <w:szCs w:val="20"/>
              </w:rPr>
            </w:pPr>
            <w:r>
              <w:rPr>
                <w:rFonts w:ascii="Times New Roman" w:hAnsi="Times New Roman"/>
                <w:sz w:val="20"/>
                <w:szCs w:val="20"/>
              </w:rPr>
              <w:t>12-14</w:t>
            </w:r>
          </w:p>
        </w:tc>
      </w:tr>
      <w:tr w:rsidR="00510228" w:rsidRPr="00AC35CB" w14:paraId="66111CA2"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63D9F4D4" w14:textId="08DC13AF" w:rsidR="00510228" w:rsidRDefault="00510228" w:rsidP="00780129">
            <w:pPr>
              <w:spacing w:before="40" w:after="40"/>
              <w:jc w:val="both"/>
              <w:rPr>
                <w:rFonts w:ascii="Times New Roman" w:hAnsi="Times New Roman"/>
                <w:sz w:val="20"/>
                <w:szCs w:val="20"/>
              </w:rPr>
            </w:pPr>
            <w:r>
              <w:rPr>
                <w:rFonts w:ascii="Times New Roman" w:hAnsi="Times New Roman"/>
                <w:sz w:val="20"/>
                <w:szCs w:val="20"/>
              </w:rPr>
              <w:t>Web Uygulamasının Geliştirilmesi</w:t>
            </w:r>
          </w:p>
        </w:tc>
        <w:tc>
          <w:tcPr>
            <w:tcW w:w="2788" w:type="dxa"/>
          </w:tcPr>
          <w:p w14:paraId="3B926074" w14:textId="549276B0" w:rsidR="00510228" w:rsidRDefault="00510228"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98B0A25" w14:textId="44324861" w:rsidR="00510228" w:rsidRPr="001E5B3E" w:rsidRDefault="00510228" w:rsidP="00780129">
            <w:pPr>
              <w:spacing w:before="40" w:after="40"/>
              <w:jc w:val="center"/>
              <w:rPr>
                <w:rFonts w:ascii="Times New Roman" w:hAnsi="Times New Roman"/>
                <w:sz w:val="20"/>
                <w:szCs w:val="20"/>
              </w:rPr>
            </w:pPr>
            <w:r>
              <w:rPr>
                <w:rFonts w:ascii="Times New Roman" w:hAnsi="Times New Roman"/>
                <w:sz w:val="20"/>
                <w:szCs w:val="20"/>
              </w:rPr>
              <w:t>1</w:t>
            </w:r>
            <w:r w:rsidR="00366990">
              <w:rPr>
                <w:rFonts w:ascii="Times New Roman" w:hAnsi="Times New Roman"/>
                <w:sz w:val="20"/>
                <w:szCs w:val="20"/>
              </w:rPr>
              <w:t>3</w:t>
            </w:r>
            <w:r>
              <w:rPr>
                <w:rFonts w:ascii="Times New Roman" w:hAnsi="Times New Roman"/>
                <w:sz w:val="20"/>
                <w:szCs w:val="20"/>
              </w:rPr>
              <w:t>-14</w:t>
            </w:r>
          </w:p>
        </w:tc>
      </w:tr>
      <w:tr w:rsidR="00780129" w:rsidRPr="00AC35CB" w14:paraId="0E47C4C4" w14:textId="77777777" w:rsidTr="00780129">
        <w:trPr>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328B4E6E"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2A4920">
              <w:rPr>
                <w:rFonts w:ascii="Times New Roman" w:hAnsi="Times New Roman"/>
                <w:sz w:val="20"/>
                <w:szCs w:val="20"/>
              </w:rPr>
              <w:t>3</w:t>
            </w:r>
            <w:r w:rsidRPr="001E5B3E">
              <w:rPr>
                <w:rFonts w:ascii="Times New Roman" w:hAnsi="Times New Roman"/>
                <w:sz w:val="20"/>
                <w:szCs w:val="20"/>
              </w:rPr>
              <w:t>-1</w:t>
            </w:r>
            <w:r w:rsidR="00510228">
              <w:rPr>
                <w:rFonts w:ascii="Times New Roman" w:hAnsi="Times New Roman"/>
                <w:sz w:val="20"/>
                <w:szCs w:val="20"/>
              </w:rPr>
              <w:t>5</w:t>
            </w:r>
          </w:p>
        </w:tc>
      </w:tr>
    </w:tbl>
    <w:p w14:paraId="5B6DE4DC" w14:textId="47770EF7" w:rsidR="00780129" w:rsidRPr="007F1359" w:rsidRDefault="007F1359" w:rsidP="00881445">
      <w:pPr>
        <w:spacing w:before="100" w:beforeAutospacing="1" w:after="40"/>
        <w:jc w:val="both"/>
        <w:rPr>
          <w:rFonts w:ascii="Times New Roman" w:hAnsi="Times New Roman"/>
          <w:sz w:val="20"/>
          <w:szCs w:val="20"/>
        </w:rPr>
      </w:pPr>
      <w:r w:rsidRPr="007F1359">
        <w:rPr>
          <w:rFonts w:ascii="Times New Roman" w:hAnsi="Times New Roman"/>
          <w:sz w:val="20"/>
          <w:szCs w:val="20"/>
        </w:rPr>
        <w:t>A: Ayşegül TOPTAŞ</w:t>
      </w:r>
    </w:p>
    <w:p w14:paraId="58B8445F" w14:textId="5A1950C5" w:rsidR="007F1359" w:rsidRPr="007F1359" w:rsidRDefault="007F1359" w:rsidP="007F1359">
      <w:pPr>
        <w:spacing w:before="40" w:after="40"/>
        <w:jc w:val="both"/>
        <w:rPr>
          <w:rFonts w:ascii="Times New Roman" w:hAnsi="Times New Roman"/>
          <w:sz w:val="20"/>
          <w:szCs w:val="20"/>
        </w:rPr>
      </w:pPr>
      <w:r w:rsidRPr="007F1359">
        <w:rPr>
          <w:rFonts w:ascii="Times New Roman" w:hAnsi="Times New Roman"/>
          <w:sz w:val="20"/>
          <w:szCs w:val="20"/>
        </w:rPr>
        <w:t>H: Havvanur BOZKURT</w:t>
      </w: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74" w:name="_Toc155810584"/>
      <w:r w:rsidRPr="00780129">
        <w:t>EK-2</w:t>
      </w:r>
      <w:bookmarkEnd w:id="74"/>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0C5C2294" w14:textId="77777777" w:rsidTr="00C2148F">
        <w:trPr>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cnfStyle w:val="000000100000" w:firstRow="0" w:lastRow="0" w:firstColumn="0" w:lastColumn="0" w:oddVBand="0" w:evenVBand="0" w:oddHBand="1" w:evenHBand="0" w:firstRowFirstColumn="0" w:firstRowLastColumn="0" w:lastRowFirstColumn="0" w:lastRowLastColumn="0"/>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75" w:name="_Toc155810585"/>
      <w:r w:rsidRPr="00EE495D">
        <w:t>ÖZGEÇMİŞ</w:t>
      </w:r>
      <w:bookmarkEnd w:id="75"/>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 xml:space="preserve">yapay </w:t>
      </w:r>
      <w:proofErr w:type="gramStart"/>
      <w:r>
        <w:t>zeka</w:t>
      </w:r>
      <w:proofErr w:type="gramEnd"/>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 xml:space="preserve">yapay </w:t>
      </w:r>
      <w:proofErr w:type="gramStart"/>
      <w:r w:rsidR="00F3629A">
        <w:t>zeka</w:t>
      </w:r>
      <w:proofErr w:type="gramEnd"/>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7EC42EF0"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tabanlı verilerin dijital ortama aktarılması, verilerin saklanması ve analizi gibi çeşitli alanlarda da kolaylık sağlar. Bu amaçlar doğrultusunda </w:t>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üzerindeki el yazısını dijitalleştirmek için bir sistem</w:t>
      </w:r>
      <w:r w:rsidR="00633A26">
        <w:rPr>
          <w:rFonts w:ascii="Times New Roman" w:hAnsi="Times New Roman"/>
          <w:sz w:val="24"/>
          <w:szCs w:val="24"/>
        </w:rPr>
        <w:t xml:space="preserve"> geliştirilmiştir. Geliştirilen bu sistem web uygulamasına entegre edilmiştir.</w:t>
      </w:r>
    </w:p>
    <w:p w14:paraId="19BCF20D"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2675B784"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w:t>
      </w:r>
      <w:r w:rsidR="0086420C">
        <w:rPr>
          <w:rFonts w:ascii="Times New Roman" w:hAnsi="Times New Roman"/>
          <w:sz w:val="24"/>
          <w:szCs w:val="24"/>
        </w:rPr>
        <w:t>lanan projenin tamamı gerçekleştirilmiştir.</w:t>
      </w:r>
    </w:p>
    <w:p w14:paraId="618CBDFA"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0C565A27"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r w:rsidR="00F8253F">
        <w:rPr>
          <w:rFonts w:ascii="Times New Roman" w:hAnsi="Times New Roman"/>
          <w:sz w:val="24"/>
          <w:szCs w:val="24"/>
        </w:rPr>
        <w:t xml:space="preserve"> </w:t>
      </w:r>
    </w:p>
    <w:p w14:paraId="485DEDA1" w14:textId="5570BC04" w:rsidR="00F8253F" w:rsidRDefault="00F8253F"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Etiketlendirme aşamasında, tahmin edilen etiketlerde gerçek etiketlere göre kayma olduğu tespit edilmiştir. Eğitim sonrasında etiketlendirme işlemi için oluşturulan CSV dosyasının içeriği güncellenerek bu s</w:t>
      </w:r>
      <w:r w:rsidR="005E6BCF">
        <w:rPr>
          <w:rFonts w:ascii="Times New Roman" w:hAnsi="Times New Roman"/>
          <w:sz w:val="24"/>
          <w:szCs w:val="24"/>
        </w:rPr>
        <w:t xml:space="preserve">orun </w:t>
      </w:r>
      <w:r>
        <w:rPr>
          <w:rFonts w:ascii="Times New Roman" w:hAnsi="Times New Roman"/>
          <w:sz w:val="24"/>
          <w:szCs w:val="24"/>
        </w:rPr>
        <w:t xml:space="preserve">çözülmüştür. </w:t>
      </w:r>
    </w:p>
    <w:p w14:paraId="79AC5F1E"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502443E9"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w:t>
      </w:r>
      <w:proofErr w:type="gramStart"/>
      <w:r w:rsidRPr="00E5409E">
        <w:rPr>
          <w:rFonts w:ascii="Times New Roman" w:hAnsi="Times New Roman"/>
          <w:sz w:val="24"/>
          <w:szCs w:val="24"/>
        </w:rPr>
        <w:t>zeka</w:t>
      </w:r>
      <w:proofErr w:type="gramEnd"/>
      <w:r w:rsidRPr="00E5409E">
        <w:rPr>
          <w:rFonts w:ascii="Times New Roman" w:hAnsi="Times New Roman"/>
          <w:sz w:val="24"/>
          <w:szCs w:val="24"/>
        </w:rPr>
        <w:t xml:space="preserve"> üzerine alınan derslerden derin öğrenme yöntemleri ile sınıflandırma becerileri kullanıldı. </w:t>
      </w:r>
    </w:p>
    <w:p w14:paraId="68FD4CE2" w14:textId="026759D8" w:rsidR="00CB76CF"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r>
      <w:r w:rsidR="00CB76CF" w:rsidRPr="00E5409E">
        <w:rPr>
          <w:rFonts w:ascii="Times New Roman" w:hAnsi="Times New Roman"/>
          <w:sz w:val="24"/>
          <w:szCs w:val="24"/>
        </w:rPr>
        <w:t>Görüntü işleme dersinden</w:t>
      </w:r>
      <w:r>
        <w:rPr>
          <w:rFonts w:ascii="Times New Roman" w:hAnsi="Times New Roman"/>
          <w:sz w:val="24"/>
          <w:szCs w:val="24"/>
        </w:rPr>
        <w:t xml:space="preserve"> </w:t>
      </w:r>
      <w:r w:rsidR="00CB76CF" w:rsidRPr="00E5409E">
        <w:rPr>
          <w:rFonts w:ascii="Times New Roman" w:hAnsi="Times New Roman"/>
          <w:sz w:val="24"/>
          <w:szCs w:val="24"/>
        </w:rPr>
        <w:t>ön işlemede kullanılan yöntemler konusunda yararlanıldı.</w:t>
      </w:r>
    </w:p>
    <w:p w14:paraId="2DDBC840" w14:textId="670ED355" w:rsidR="003468C7"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Web programlama dersinden web uygulamasının tasarımı konusunda yararlanıldı.</w:t>
      </w:r>
    </w:p>
    <w:p w14:paraId="34077978" w14:textId="77777777" w:rsidR="00470859" w:rsidRDefault="00470859" w:rsidP="00F60E1D">
      <w:pPr>
        <w:tabs>
          <w:tab w:val="left" w:pos="426"/>
        </w:tabs>
        <w:spacing w:after="0" w:line="360" w:lineRule="auto"/>
        <w:jc w:val="both"/>
        <w:rPr>
          <w:rFonts w:ascii="Times New Roman" w:hAnsi="Times New Roman"/>
          <w:sz w:val="24"/>
          <w:szCs w:val="24"/>
        </w:rPr>
      </w:pPr>
    </w:p>
    <w:p w14:paraId="7AA71C6E" w14:textId="77777777" w:rsidR="00470859" w:rsidRPr="00E5409E" w:rsidRDefault="00470859" w:rsidP="00F60E1D">
      <w:pPr>
        <w:tabs>
          <w:tab w:val="left" w:pos="426"/>
        </w:tabs>
        <w:spacing w:after="0" w:line="360" w:lineRule="auto"/>
        <w:jc w:val="both"/>
        <w:rPr>
          <w:rFonts w:ascii="Times New Roman" w:hAnsi="Times New Roman"/>
          <w:b/>
          <w:sz w:val="24"/>
          <w:szCs w:val="24"/>
        </w:rPr>
      </w:pP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lastRenderedPageBreak/>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6351E4C3"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2F558848" w14:textId="6F780127" w:rsidR="00470859" w:rsidRPr="00470859" w:rsidRDefault="00CB76CF" w:rsidP="00470859">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385237F0" w14:textId="2A6DAF54" w:rsidR="00470859" w:rsidRPr="00470859" w:rsidRDefault="00CB76CF" w:rsidP="00470859">
      <w:pPr>
        <w:pStyle w:val="ListeParagraf"/>
        <w:numPr>
          <w:ilvl w:val="0"/>
          <w:numId w:val="29"/>
        </w:numPr>
        <w:tabs>
          <w:tab w:val="num" w:pos="851"/>
        </w:tabs>
        <w:spacing w:after="0" w:line="360" w:lineRule="auto"/>
        <w:rPr>
          <w:rFonts w:ascii="Times New Roman" w:hAnsi="Times New Roman"/>
          <w:b/>
          <w:sz w:val="24"/>
          <w:szCs w:val="24"/>
        </w:rPr>
      </w:pPr>
      <w:r w:rsidRPr="00470859">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7F4FBE">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7F4FBE">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48984665" w14:textId="14D16BE2" w:rsidR="00470859" w:rsidRDefault="00CC3B05" w:rsidP="007F4FBE">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3A8DB696" w14:textId="77777777" w:rsidR="00470859" w:rsidRPr="00E5409E" w:rsidRDefault="00470859" w:rsidP="00470859">
      <w:pPr>
        <w:tabs>
          <w:tab w:val="num" w:pos="851"/>
        </w:tabs>
        <w:spacing w:after="0" w:line="360" w:lineRule="auto"/>
        <w:ind w:left="851" w:hanging="284"/>
        <w:rPr>
          <w:rFonts w:ascii="Times New Roman" w:hAnsi="Times New Roman"/>
          <w:b/>
          <w:sz w:val="24"/>
          <w:szCs w:val="24"/>
        </w:rPr>
      </w:pPr>
      <w:r>
        <w:rPr>
          <w:rFonts w:ascii="Times New Roman" w:hAnsi="Times New Roman"/>
          <w:b/>
          <w:sz w:val="24"/>
          <w:szCs w:val="24"/>
        </w:rPr>
        <w:t>h)</w:t>
      </w:r>
      <w:r w:rsidRPr="00470859">
        <w:t xml:space="preserve"> </w:t>
      </w:r>
      <w:r w:rsidRPr="00470859">
        <w:rPr>
          <w:rFonts w:ascii="Times New Roman" w:hAnsi="Times New Roman"/>
          <w:b/>
          <w:sz w:val="24"/>
          <w:szCs w:val="24"/>
        </w:rPr>
        <w:t>Sosyal ve politik sorunlar:</w:t>
      </w:r>
    </w:p>
    <w:p w14:paraId="1AB922C3" w14:textId="77777777" w:rsidR="001423D6" w:rsidRPr="00E5409E" w:rsidRDefault="001423D6" w:rsidP="007F4FBE">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6259"/>
      </w:tblGrid>
      <w:tr w:rsidR="00CB76CF" w:rsidRPr="00C71AB2" w14:paraId="7CD092CD" w14:textId="77777777" w:rsidTr="007B661F">
        <w:trPr>
          <w:trHeight w:val="508"/>
        </w:trPr>
        <w:tc>
          <w:tcPr>
            <w:tcW w:w="1873"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lastRenderedPageBreak/>
              <w:t>Çalışmanın Adı</w:t>
            </w:r>
          </w:p>
        </w:tc>
        <w:tc>
          <w:tcPr>
            <w:tcW w:w="6259"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7B661F">
        <w:trPr>
          <w:trHeight w:val="463"/>
        </w:trPr>
        <w:tc>
          <w:tcPr>
            <w:tcW w:w="1873"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59"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7B661F">
        <w:trPr>
          <w:trHeight w:val="463"/>
        </w:trPr>
        <w:tc>
          <w:tcPr>
            <w:tcW w:w="1873"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59"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097A3B4F" w:rsidR="00CB76CF" w:rsidRPr="00F1508D" w:rsidRDefault="00CB76CF" w:rsidP="001B28F3">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4EB86" w14:textId="77777777" w:rsidR="002924E1" w:rsidRDefault="002924E1" w:rsidP="0032099C">
      <w:pPr>
        <w:spacing w:after="0" w:line="240" w:lineRule="auto"/>
      </w:pPr>
      <w:r>
        <w:separator/>
      </w:r>
    </w:p>
  </w:endnote>
  <w:endnote w:type="continuationSeparator" w:id="0">
    <w:p w14:paraId="018CA87F" w14:textId="77777777" w:rsidR="002924E1" w:rsidRDefault="002924E1"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817802"/>
      <w:docPartObj>
        <w:docPartGallery w:val="Page Numbers (Bottom of Page)"/>
        <w:docPartUnique/>
      </w:docPartObj>
    </w:sdtPr>
    <w:sdtContent>
      <w:p w14:paraId="1F7F92CE" w14:textId="1C432771" w:rsidR="00F15423" w:rsidRDefault="00F15423">
        <w:pPr>
          <w:pStyle w:val="AltBilgi"/>
          <w:jc w:val="right"/>
        </w:pPr>
        <w:r>
          <w:fldChar w:fldCharType="begin"/>
        </w:r>
        <w:r>
          <w:instrText>PAGE   \* MERGEFORMAT</w:instrText>
        </w:r>
        <w:r>
          <w:fldChar w:fldCharType="separate"/>
        </w:r>
        <w:r>
          <w:t>2</w:t>
        </w:r>
        <w:r>
          <w:fldChar w:fldCharType="end"/>
        </w:r>
      </w:p>
    </w:sdtContent>
  </w:sdt>
  <w:p w14:paraId="0A20F007" w14:textId="77777777" w:rsidR="00C15BCA" w:rsidRPr="00EF450C" w:rsidRDefault="00C15BCA" w:rsidP="00EF450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8675B" w14:textId="7B536C7C" w:rsidR="00C15BCA" w:rsidRDefault="00C15BCA" w:rsidP="00D95FAC">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B357C" w14:textId="77777777" w:rsidR="002924E1" w:rsidRDefault="002924E1" w:rsidP="0032099C">
      <w:pPr>
        <w:spacing w:after="0" w:line="240" w:lineRule="auto"/>
      </w:pPr>
      <w:r>
        <w:separator/>
      </w:r>
    </w:p>
  </w:footnote>
  <w:footnote w:type="continuationSeparator" w:id="0">
    <w:p w14:paraId="6B50C160" w14:textId="77777777" w:rsidR="002924E1" w:rsidRDefault="002924E1"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17FC7FB6"/>
    <w:lvl w:ilvl="0">
      <w:start w:val="1"/>
      <w:numFmt w:val="decimal"/>
      <w:pStyle w:val="Balk1"/>
      <w:lvlText w:val="BÖLÜM %1."/>
      <w:lvlJc w:val="left"/>
      <w:pPr>
        <w:ind w:left="2326"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112" w:hanging="624"/>
      </w:pPr>
      <w:rPr>
        <w:rFonts w:ascii="Times New Roman" w:hAnsi="Times New Roman" w:hint="default"/>
        <w:b/>
        <w:sz w:val="24"/>
      </w:rPr>
    </w:lvl>
    <w:lvl w:ilvl="2">
      <w:start w:val="1"/>
      <w:numFmt w:val="decimal"/>
      <w:pStyle w:val="IkincilAltBaslikSau"/>
      <w:lvlText w:val="%1.%2.%3."/>
      <w:lvlJc w:val="left"/>
      <w:pPr>
        <w:ind w:left="821"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445" w:hanging="1247"/>
      </w:pPr>
      <w:rPr>
        <w:rFonts w:ascii="Times New Roman" w:hAnsi="Times New Roman" w:hint="default"/>
        <w:b/>
        <w:sz w:val="24"/>
      </w:rPr>
    </w:lvl>
    <w:lvl w:ilvl="4">
      <w:start w:val="1"/>
      <w:numFmt w:val="lowerLetter"/>
      <w:lvlText w:val="(%5)"/>
      <w:lvlJc w:val="left"/>
      <w:pPr>
        <w:ind w:left="-129" w:hanging="360"/>
      </w:pPr>
      <w:rPr>
        <w:rFonts w:hint="default"/>
      </w:rPr>
    </w:lvl>
    <w:lvl w:ilvl="5">
      <w:start w:val="1"/>
      <w:numFmt w:val="lowerRoman"/>
      <w:lvlText w:val="(%6)"/>
      <w:lvlJc w:val="left"/>
      <w:pPr>
        <w:ind w:left="231" w:hanging="360"/>
      </w:pPr>
      <w:rPr>
        <w:rFonts w:hint="default"/>
      </w:rPr>
    </w:lvl>
    <w:lvl w:ilvl="6">
      <w:start w:val="1"/>
      <w:numFmt w:val="decimal"/>
      <w:lvlText w:val="%7."/>
      <w:lvlJc w:val="left"/>
      <w:pPr>
        <w:ind w:left="591" w:hanging="360"/>
      </w:pPr>
      <w:rPr>
        <w:rFonts w:hint="default"/>
      </w:rPr>
    </w:lvl>
    <w:lvl w:ilvl="7">
      <w:start w:val="1"/>
      <w:numFmt w:val="lowerLetter"/>
      <w:lvlText w:val="%8."/>
      <w:lvlJc w:val="left"/>
      <w:pPr>
        <w:ind w:left="951" w:hanging="360"/>
      </w:pPr>
      <w:rPr>
        <w:rFonts w:hint="default"/>
      </w:rPr>
    </w:lvl>
    <w:lvl w:ilvl="8">
      <w:start w:val="1"/>
      <w:numFmt w:val="lowerRoman"/>
      <w:lvlText w:val="%9."/>
      <w:lvlJc w:val="left"/>
      <w:pPr>
        <w:ind w:left="1311"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27E30"/>
    <w:rsid w:val="00030B6E"/>
    <w:rsid w:val="00031B57"/>
    <w:rsid w:val="00031D7D"/>
    <w:rsid w:val="00032204"/>
    <w:rsid w:val="0003308C"/>
    <w:rsid w:val="000351C9"/>
    <w:rsid w:val="000363EE"/>
    <w:rsid w:val="00036526"/>
    <w:rsid w:val="00036A70"/>
    <w:rsid w:val="00036DBC"/>
    <w:rsid w:val="000401EC"/>
    <w:rsid w:val="000422FD"/>
    <w:rsid w:val="00043819"/>
    <w:rsid w:val="00044912"/>
    <w:rsid w:val="00044BE8"/>
    <w:rsid w:val="0004694E"/>
    <w:rsid w:val="00046EB2"/>
    <w:rsid w:val="000475F6"/>
    <w:rsid w:val="000476C2"/>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6D76"/>
    <w:rsid w:val="00067017"/>
    <w:rsid w:val="000677A1"/>
    <w:rsid w:val="00067B33"/>
    <w:rsid w:val="00071371"/>
    <w:rsid w:val="00071F26"/>
    <w:rsid w:val="00073D08"/>
    <w:rsid w:val="00074748"/>
    <w:rsid w:val="00076396"/>
    <w:rsid w:val="00080AD6"/>
    <w:rsid w:val="00082AD9"/>
    <w:rsid w:val="00083A85"/>
    <w:rsid w:val="00083BC6"/>
    <w:rsid w:val="00084B36"/>
    <w:rsid w:val="00084BC3"/>
    <w:rsid w:val="00085038"/>
    <w:rsid w:val="0008562B"/>
    <w:rsid w:val="000865F3"/>
    <w:rsid w:val="00086B5E"/>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A6C81"/>
    <w:rsid w:val="000B0085"/>
    <w:rsid w:val="000B0573"/>
    <w:rsid w:val="000B0B39"/>
    <w:rsid w:val="000B134A"/>
    <w:rsid w:val="000B6E0B"/>
    <w:rsid w:val="000C2F22"/>
    <w:rsid w:val="000C47E6"/>
    <w:rsid w:val="000C52E0"/>
    <w:rsid w:val="000C5D06"/>
    <w:rsid w:val="000C7206"/>
    <w:rsid w:val="000C7C2A"/>
    <w:rsid w:val="000D064C"/>
    <w:rsid w:val="000D09C9"/>
    <w:rsid w:val="000D1ACA"/>
    <w:rsid w:val="000D3067"/>
    <w:rsid w:val="000D4784"/>
    <w:rsid w:val="000D57D0"/>
    <w:rsid w:val="000D600A"/>
    <w:rsid w:val="000D6709"/>
    <w:rsid w:val="000D7EC3"/>
    <w:rsid w:val="000E001D"/>
    <w:rsid w:val="000E0FA6"/>
    <w:rsid w:val="000E4C2F"/>
    <w:rsid w:val="000E4D56"/>
    <w:rsid w:val="000E57AA"/>
    <w:rsid w:val="000E6812"/>
    <w:rsid w:val="000E7EC7"/>
    <w:rsid w:val="000F03C5"/>
    <w:rsid w:val="000F1441"/>
    <w:rsid w:val="000F3E5A"/>
    <w:rsid w:val="00100CF9"/>
    <w:rsid w:val="00102092"/>
    <w:rsid w:val="001029D4"/>
    <w:rsid w:val="001032F7"/>
    <w:rsid w:val="00103438"/>
    <w:rsid w:val="0010367F"/>
    <w:rsid w:val="00104977"/>
    <w:rsid w:val="00104AEC"/>
    <w:rsid w:val="0010513C"/>
    <w:rsid w:val="00106DD5"/>
    <w:rsid w:val="00113D57"/>
    <w:rsid w:val="001144F8"/>
    <w:rsid w:val="00115479"/>
    <w:rsid w:val="00115516"/>
    <w:rsid w:val="00115ADA"/>
    <w:rsid w:val="001218F0"/>
    <w:rsid w:val="00122464"/>
    <w:rsid w:val="001244E9"/>
    <w:rsid w:val="001249CD"/>
    <w:rsid w:val="00124CDE"/>
    <w:rsid w:val="00126F82"/>
    <w:rsid w:val="00127D86"/>
    <w:rsid w:val="00130DF1"/>
    <w:rsid w:val="00131CF0"/>
    <w:rsid w:val="001324E3"/>
    <w:rsid w:val="00133AA8"/>
    <w:rsid w:val="001360AD"/>
    <w:rsid w:val="00136EB4"/>
    <w:rsid w:val="00140474"/>
    <w:rsid w:val="001423D6"/>
    <w:rsid w:val="00142BA9"/>
    <w:rsid w:val="001450C2"/>
    <w:rsid w:val="00150170"/>
    <w:rsid w:val="00150966"/>
    <w:rsid w:val="00150C7A"/>
    <w:rsid w:val="00152CF2"/>
    <w:rsid w:val="00153858"/>
    <w:rsid w:val="0015506B"/>
    <w:rsid w:val="00156D77"/>
    <w:rsid w:val="001579AC"/>
    <w:rsid w:val="001579BC"/>
    <w:rsid w:val="00160045"/>
    <w:rsid w:val="00160B4E"/>
    <w:rsid w:val="00161510"/>
    <w:rsid w:val="0016318D"/>
    <w:rsid w:val="0016322E"/>
    <w:rsid w:val="001632E6"/>
    <w:rsid w:val="00163A80"/>
    <w:rsid w:val="001648CC"/>
    <w:rsid w:val="00164A83"/>
    <w:rsid w:val="00165179"/>
    <w:rsid w:val="00165506"/>
    <w:rsid w:val="00165657"/>
    <w:rsid w:val="001668A8"/>
    <w:rsid w:val="0016717F"/>
    <w:rsid w:val="001675EA"/>
    <w:rsid w:val="00170847"/>
    <w:rsid w:val="00170BE4"/>
    <w:rsid w:val="00170C7D"/>
    <w:rsid w:val="00172981"/>
    <w:rsid w:val="001744A4"/>
    <w:rsid w:val="0017510A"/>
    <w:rsid w:val="001771E7"/>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8F3"/>
    <w:rsid w:val="001B2A82"/>
    <w:rsid w:val="001B2C55"/>
    <w:rsid w:val="001B3FBC"/>
    <w:rsid w:val="001B3FFA"/>
    <w:rsid w:val="001B477E"/>
    <w:rsid w:val="001B5440"/>
    <w:rsid w:val="001C0B51"/>
    <w:rsid w:val="001C25E2"/>
    <w:rsid w:val="001C3517"/>
    <w:rsid w:val="001C5BEC"/>
    <w:rsid w:val="001C60D0"/>
    <w:rsid w:val="001C639E"/>
    <w:rsid w:val="001C7998"/>
    <w:rsid w:val="001D0DF8"/>
    <w:rsid w:val="001D0E7F"/>
    <w:rsid w:val="001D28B8"/>
    <w:rsid w:val="001D2D6C"/>
    <w:rsid w:val="001D3368"/>
    <w:rsid w:val="001D405E"/>
    <w:rsid w:val="001D42CE"/>
    <w:rsid w:val="001D4306"/>
    <w:rsid w:val="001D526E"/>
    <w:rsid w:val="001D5680"/>
    <w:rsid w:val="001D6DE1"/>
    <w:rsid w:val="001E352C"/>
    <w:rsid w:val="001E3B8C"/>
    <w:rsid w:val="001E4174"/>
    <w:rsid w:val="001E4D29"/>
    <w:rsid w:val="001E4DFD"/>
    <w:rsid w:val="001E5647"/>
    <w:rsid w:val="001E5B3E"/>
    <w:rsid w:val="001E5CD7"/>
    <w:rsid w:val="001E5E1E"/>
    <w:rsid w:val="001E6FB0"/>
    <w:rsid w:val="001E7470"/>
    <w:rsid w:val="001E7B98"/>
    <w:rsid w:val="001F010A"/>
    <w:rsid w:val="001F0898"/>
    <w:rsid w:val="001F101C"/>
    <w:rsid w:val="001F1EE8"/>
    <w:rsid w:val="001F2B01"/>
    <w:rsid w:val="001F38B3"/>
    <w:rsid w:val="001F49B0"/>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2513"/>
    <w:rsid w:val="00213372"/>
    <w:rsid w:val="002133D0"/>
    <w:rsid w:val="00213453"/>
    <w:rsid w:val="0021404A"/>
    <w:rsid w:val="0021448F"/>
    <w:rsid w:val="00215B6D"/>
    <w:rsid w:val="00216F9E"/>
    <w:rsid w:val="00220018"/>
    <w:rsid w:val="0022313E"/>
    <w:rsid w:val="002234A3"/>
    <w:rsid w:val="00226FA3"/>
    <w:rsid w:val="00232AA7"/>
    <w:rsid w:val="002358FB"/>
    <w:rsid w:val="00235E46"/>
    <w:rsid w:val="00236C3B"/>
    <w:rsid w:val="002373AE"/>
    <w:rsid w:val="0024318E"/>
    <w:rsid w:val="0024322B"/>
    <w:rsid w:val="00246291"/>
    <w:rsid w:val="002466AA"/>
    <w:rsid w:val="00247DCA"/>
    <w:rsid w:val="00247F85"/>
    <w:rsid w:val="00250FCB"/>
    <w:rsid w:val="002512E5"/>
    <w:rsid w:val="00252D01"/>
    <w:rsid w:val="00253AFC"/>
    <w:rsid w:val="002540F6"/>
    <w:rsid w:val="00254A51"/>
    <w:rsid w:val="00255FA3"/>
    <w:rsid w:val="00256349"/>
    <w:rsid w:val="00257D0A"/>
    <w:rsid w:val="00260E50"/>
    <w:rsid w:val="00261116"/>
    <w:rsid w:val="00262992"/>
    <w:rsid w:val="00264C62"/>
    <w:rsid w:val="00264FC3"/>
    <w:rsid w:val="0026628C"/>
    <w:rsid w:val="00266A72"/>
    <w:rsid w:val="00266FA4"/>
    <w:rsid w:val="00267069"/>
    <w:rsid w:val="0026766A"/>
    <w:rsid w:val="00270496"/>
    <w:rsid w:val="002704EF"/>
    <w:rsid w:val="00270527"/>
    <w:rsid w:val="00270744"/>
    <w:rsid w:val="002709E5"/>
    <w:rsid w:val="00271400"/>
    <w:rsid w:val="0027197D"/>
    <w:rsid w:val="00272695"/>
    <w:rsid w:val="00275318"/>
    <w:rsid w:val="00275BD3"/>
    <w:rsid w:val="00276114"/>
    <w:rsid w:val="0027692C"/>
    <w:rsid w:val="00280404"/>
    <w:rsid w:val="002810D0"/>
    <w:rsid w:val="002815A3"/>
    <w:rsid w:val="00282B6B"/>
    <w:rsid w:val="00283D5E"/>
    <w:rsid w:val="002869D1"/>
    <w:rsid w:val="0028737A"/>
    <w:rsid w:val="00291081"/>
    <w:rsid w:val="002924E1"/>
    <w:rsid w:val="00292A25"/>
    <w:rsid w:val="002942B8"/>
    <w:rsid w:val="00294523"/>
    <w:rsid w:val="00297210"/>
    <w:rsid w:val="002A177E"/>
    <w:rsid w:val="002A20B8"/>
    <w:rsid w:val="002A2158"/>
    <w:rsid w:val="002A4920"/>
    <w:rsid w:val="002A530A"/>
    <w:rsid w:val="002A530C"/>
    <w:rsid w:val="002A6376"/>
    <w:rsid w:val="002B016A"/>
    <w:rsid w:val="002B28FA"/>
    <w:rsid w:val="002B31D9"/>
    <w:rsid w:val="002B3D65"/>
    <w:rsid w:val="002B43E0"/>
    <w:rsid w:val="002B519F"/>
    <w:rsid w:val="002B56E1"/>
    <w:rsid w:val="002B6F2C"/>
    <w:rsid w:val="002C0586"/>
    <w:rsid w:val="002C0771"/>
    <w:rsid w:val="002C15D6"/>
    <w:rsid w:val="002C1680"/>
    <w:rsid w:val="002C24EA"/>
    <w:rsid w:val="002C32C5"/>
    <w:rsid w:val="002C376A"/>
    <w:rsid w:val="002C537B"/>
    <w:rsid w:val="002C57B4"/>
    <w:rsid w:val="002C5C96"/>
    <w:rsid w:val="002C620D"/>
    <w:rsid w:val="002C664A"/>
    <w:rsid w:val="002C7081"/>
    <w:rsid w:val="002D2132"/>
    <w:rsid w:val="002D23B8"/>
    <w:rsid w:val="002D2EA0"/>
    <w:rsid w:val="002D363F"/>
    <w:rsid w:val="002D3674"/>
    <w:rsid w:val="002D41C4"/>
    <w:rsid w:val="002D64F9"/>
    <w:rsid w:val="002D7D78"/>
    <w:rsid w:val="002E0044"/>
    <w:rsid w:val="002E1D56"/>
    <w:rsid w:val="002E1D65"/>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257"/>
    <w:rsid w:val="0031061D"/>
    <w:rsid w:val="003108B5"/>
    <w:rsid w:val="003110FA"/>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2E5A"/>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68C7"/>
    <w:rsid w:val="003471D6"/>
    <w:rsid w:val="003473E8"/>
    <w:rsid w:val="00347A00"/>
    <w:rsid w:val="00351F77"/>
    <w:rsid w:val="0035363F"/>
    <w:rsid w:val="00354A27"/>
    <w:rsid w:val="00355A66"/>
    <w:rsid w:val="003561E5"/>
    <w:rsid w:val="003569B7"/>
    <w:rsid w:val="00356AD1"/>
    <w:rsid w:val="00357FBF"/>
    <w:rsid w:val="00360416"/>
    <w:rsid w:val="003607F4"/>
    <w:rsid w:val="00361650"/>
    <w:rsid w:val="0036187B"/>
    <w:rsid w:val="003638FE"/>
    <w:rsid w:val="00366159"/>
    <w:rsid w:val="00366990"/>
    <w:rsid w:val="003675F4"/>
    <w:rsid w:val="00370D13"/>
    <w:rsid w:val="00371638"/>
    <w:rsid w:val="00376055"/>
    <w:rsid w:val="003768CC"/>
    <w:rsid w:val="00376E79"/>
    <w:rsid w:val="00377AC9"/>
    <w:rsid w:val="003808ED"/>
    <w:rsid w:val="00383D16"/>
    <w:rsid w:val="00390021"/>
    <w:rsid w:val="003908DB"/>
    <w:rsid w:val="00391A10"/>
    <w:rsid w:val="00393465"/>
    <w:rsid w:val="003947EF"/>
    <w:rsid w:val="00395091"/>
    <w:rsid w:val="003955C4"/>
    <w:rsid w:val="003959AE"/>
    <w:rsid w:val="00397A59"/>
    <w:rsid w:val="00397E36"/>
    <w:rsid w:val="00397F15"/>
    <w:rsid w:val="003A0906"/>
    <w:rsid w:val="003A0B25"/>
    <w:rsid w:val="003A1850"/>
    <w:rsid w:val="003A1A9D"/>
    <w:rsid w:val="003A2AB7"/>
    <w:rsid w:val="003A3B62"/>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21B"/>
    <w:rsid w:val="003B7B7B"/>
    <w:rsid w:val="003C03F9"/>
    <w:rsid w:val="003C13BC"/>
    <w:rsid w:val="003C5417"/>
    <w:rsid w:val="003C575C"/>
    <w:rsid w:val="003C63E9"/>
    <w:rsid w:val="003C642F"/>
    <w:rsid w:val="003C6D8A"/>
    <w:rsid w:val="003D1249"/>
    <w:rsid w:val="003D28B9"/>
    <w:rsid w:val="003D3598"/>
    <w:rsid w:val="003D4DFF"/>
    <w:rsid w:val="003D5343"/>
    <w:rsid w:val="003D5A3C"/>
    <w:rsid w:val="003D734C"/>
    <w:rsid w:val="003D7817"/>
    <w:rsid w:val="003E1019"/>
    <w:rsid w:val="003E284B"/>
    <w:rsid w:val="003E2ACC"/>
    <w:rsid w:val="003E3923"/>
    <w:rsid w:val="003E643F"/>
    <w:rsid w:val="003E6A6F"/>
    <w:rsid w:val="003E73D6"/>
    <w:rsid w:val="003E7EC0"/>
    <w:rsid w:val="003F001B"/>
    <w:rsid w:val="003F06FA"/>
    <w:rsid w:val="003F150F"/>
    <w:rsid w:val="003F1658"/>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6E7"/>
    <w:rsid w:val="00415728"/>
    <w:rsid w:val="00416E79"/>
    <w:rsid w:val="004213A9"/>
    <w:rsid w:val="00421564"/>
    <w:rsid w:val="00421611"/>
    <w:rsid w:val="00422CF6"/>
    <w:rsid w:val="00425D15"/>
    <w:rsid w:val="00425EE6"/>
    <w:rsid w:val="004265C5"/>
    <w:rsid w:val="00426848"/>
    <w:rsid w:val="00427B83"/>
    <w:rsid w:val="00430184"/>
    <w:rsid w:val="004313D1"/>
    <w:rsid w:val="004318A7"/>
    <w:rsid w:val="00432483"/>
    <w:rsid w:val="0043248C"/>
    <w:rsid w:val="00434814"/>
    <w:rsid w:val="0043498B"/>
    <w:rsid w:val="00435337"/>
    <w:rsid w:val="0043783D"/>
    <w:rsid w:val="00437DEB"/>
    <w:rsid w:val="00437F32"/>
    <w:rsid w:val="0044081B"/>
    <w:rsid w:val="00442734"/>
    <w:rsid w:val="00442D7D"/>
    <w:rsid w:val="0044519B"/>
    <w:rsid w:val="00445D5D"/>
    <w:rsid w:val="00446A31"/>
    <w:rsid w:val="00447F7C"/>
    <w:rsid w:val="00447F9F"/>
    <w:rsid w:val="00447FD6"/>
    <w:rsid w:val="0045068A"/>
    <w:rsid w:val="00451613"/>
    <w:rsid w:val="00451E09"/>
    <w:rsid w:val="00451E38"/>
    <w:rsid w:val="004525AC"/>
    <w:rsid w:val="00452873"/>
    <w:rsid w:val="004531DB"/>
    <w:rsid w:val="00455800"/>
    <w:rsid w:val="00456B95"/>
    <w:rsid w:val="00456C36"/>
    <w:rsid w:val="00457A0A"/>
    <w:rsid w:val="00460025"/>
    <w:rsid w:val="004600A8"/>
    <w:rsid w:val="00460554"/>
    <w:rsid w:val="00461F95"/>
    <w:rsid w:val="00465429"/>
    <w:rsid w:val="00465B45"/>
    <w:rsid w:val="004679E5"/>
    <w:rsid w:val="00467B18"/>
    <w:rsid w:val="0047078A"/>
    <w:rsid w:val="00470859"/>
    <w:rsid w:val="00470991"/>
    <w:rsid w:val="0047107F"/>
    <w:rsid w:val="00471EDC"/>
    <w:rsid w:val="00472CE5"/>
    <w:rsid w:val="00473814"/>
    <w:rsid w:val="004738D1"/>
    <w:rsid w:val="00474090"/>
    <w:rsid w:val="00474F3C"/>
    <w:rsid w:val="00475514"/>
    <w:rsid w:val="00475C3A"/>
    <w:rsid w:val="00476285"/>
    <w:rsid w:val="004779FB"/>
    <w:rsid w:val="00477E51"/>
    <w:rsid w:val="004800B7"/>
    <w:rsid w:val="0048073A"/>
    <w:rsid w:val="0048147C"/>
    <w:rsid w:val="0048159E"/>
    <w:rsid w:val="0048260B"/>
    <w:rsid w:val="00482DFF"/>
    <w:rsid w:val="00483C38"/>
    <w:rsid w:val="0048477D"/>
    <w:rsid w:val="00484905"/>
    <w:rsid w:val="004853AF"/>
    <w:rsid w:val="00486548"/>
    <w:rsid w:val="004901DB"/>
    <w:rsid w:val="004906C1"/>
    <w:rsid w:val="00490E7A"/>
    <w:rsid w:val="00491674"/>
    <w:rsid w:val="00491A87"/>
    <w:rsid w:val="00491AC2"/>
    <w:rsid w:val="00491B15"/>
    <w:rsid w:val="00491D0E"/>
    <w:rsid w:val="004923FA"/>
    <w:rsid w:val="0049278D"/>
    <w:rsid w:val="00493CBF"/>
    <w:rsid w:val="004946B2"/>
    <w:rsid w:val="004947D2"/>
    <w:rsid w:val="00494873"/>
    <w:rsid w:val="004950AC"/>
    <w:rsid w:val="0049636E"/>
    <w:rsid w:val="00497067"/>
    <w:rsid w:val="004971F3"/>
    <w:rsid w:val="00497E05"/>
    <w:rsid w:val="004A1EFC"/>
    <w:rsid w:val="004A2826"/>
    <w:rsid w:val="004A2989"/>
    <w:rsid w:val="004A2F52"/>
    <w:rsid w:val="004A4311"/>
    <w:rsid w:val="004A4A10"/>
    <w:rsid w:val="004A68E8"/>
    <w:rsid w:val="004A7915"/>
    <w:rsid w:val="004B0916"/>
    <w:rsid w:val="004B0C79"/>
    <w:rsid w:val="004B48D7"/>
    <w:rsid w:val="004B492A"/>
    <w:rsid w:val="004B688B"/>
    <w:rsid w:val="004B7F3B"/>
    <w:rsid w:val="004C2231"/>
    <w:rsid w:val="004C252A"/>
    <w:rsid w:val="004C2D0C"/>
    <w:rsid w:val="004C50DB"/>
    <w:rsid w:val="004C53D8"/>
    <w:rsid w:val="004C5F8F"/>
    <w:rsid w:val="004C674C"/>
    <w:rsid w:val="004D0473"/>
    <w:rsid w:val="004D1518"/>
    <w:rsid w:val="004D318C"/>
    <w:rsid w:val="004D4455"/>
    <w:rsid w:val="004D4ADC"/>
    <w:rsid w:val="004D4B98"/>
    <w:rsid w:val="004D4D6A"/>
    <w:rsid w:val="004D55DA"/>
    <w:rsid w:val="004D7C06"/>
    <w:rsid w:val="004E02F0"/>
    <w:rsid w:val="004E0450"/>
    <w:rsid w:val="004E05CB"/>
    <w:rsid w:val="004E0748"/>
    <w:rsid w:val="004E0831"/>
    <w:rsid w:val="004E15DE"/>
    <w:rsid w:val="004E167A"/>
    <w:rsid w:val="004E1B73"/>
    <w:rsid w:val="004E2CE9"/>
    <w:rsid w:val="004E32FC"/>
    <w:rsid w:val="004E3AC9"/>
    <w:rsid w:val="004E4B5E"/>
    <w:rsid w:val="004E4E49"/>
    <w:rsid w:val="004E5B7D"/>
    <w:rsid w:val="004E61B4"/>
    <w:rsid w:val="004E64D1"/>
    <w:rsid w:val="004F0ACC"/>
    <w:rsid w:val="004F0B7F"/>
    <w:rsid w:val="004F0E59"/>
    <w:rsid w:val="004F1388"/>
    <w:rsid w:val="004F2398"/>
    <w:rsid w:val="004F43F3"/>
    <w:rsid w:val="004F6E22"/>
    <w:rsid w:val="004F7203"/>
    <w:rsid w:val="004F7437"/>
    <w:rsid w:val="004F7896"/>
    <w:rsid w:val="004F7E32"/>
    <w:rsid w:val="00500661"/>
    <w:rsid w:val="00500927"/>
    <w:rsid w:val="00501BF9"/>
    <w:rsid w:val="00502C98"/>
    <w:rsid w:val="00502E30"/>
    <w:rsid w:val="0050352D"/>
    <w:rsid w:val="00503EBF"/>
    <w:rsid w:val="00505D50"/>
    <w:rsid w:val="00507A8B"/>
    <w:rsid w:val="00510228"/>
    <w:rsid w:val="00510C3A"/>
    <w:rsid w:val="005138AA"/>
    <w:rsid w:val="005148C9"/>
    <w:rsid w:val="00514E34"/>
    <w:rsid w:val="00515193"/>
    <w:rsid w:val="00521742"/>
    <w:rsid w:val="00522212"/>
    <w:rsid w:val="00522621"/>
    <w:rsid w:val="00522E21"/>
    <w:rsid w:val="00523E98"/>
    <w:rsid w:val="00524765"/>
    <w:rsid w:val="00524BDC"/>
    <w:rsid w:val="00525666"/>
    <w:rsid w:val="005258FE"/>
    <w:rsid w:val="00525BC9"/>
    <w:rsid w:val="005277E8"/>
    <w:rsid w:val="0053086E"/>
    <w:rsid w:val="005311AA"/>
    <w:rsid w:val="005316B1"/>
    <w:rsid w:val="0053196F"/>
    <w:rsid w:val="00532721"/>
    <w:rsid w:val="0053385F"/>
    <w:rsid w:val="00534211"/>
    <w:rsid w:val="00534591"/>
    <w:rsid w:val="005368B1"/>
    <w:rsid w:val="00537D6C"/>
    <w:rsid w:val="00542AF5"/>
    <w:rsid w:val="0054361B"/>
    <w:rsid w:val="00543AD4"/>
    <w:rsid w:val="00543F49"/>
    <w:rsid w:val="005451F1"/>
    <w:rsid w:val="005509B1"/>
    <w:rsid w:val="0055160F"/>
    <w:rsid w:val="00551FBE"/>
    <w:rsid w:val="00552C61"/>
    <w:rsid w:val="005533B8"/>
    <w:rsid w:val="00553541"/>
    <w:rsid w:val="005556E3"/>
    <w:rsid w:val="0055741C"/>
    <w:rsid w:val="00560235"/>
    <w:rsid w:val="00560566"/>
    <w:rsid w:val="005620A8"/>
    <w:rsid w:val="00567819"/>
    <w:rsid w:val="00570BC9"/>
    <w:rsid w:val="00571330"/>
    <w:rsid w:val="00572450"/>
    <w:rsid w:val="00572A6F"/>
    <w:rsid w:val="005737EC"/>
    <w:rsid w:val="005738F3"/>
    <w:rsid w:val="00573A78"/>
    <w:rsid w:val="00574A09"/>
    <w:rsid w:val="005761C7"/>
    <w:rsid w:val="00576ACF"/>
    <w:rsid w:val="00580ABE"/>
    <w:rsid w:val="005840BC"/>
    <w:rsid w:val="00584434"/>
    <w:rsid w:val="00590046"/>
    <w:rsid w:val="005919C0"/>
    <w:rsid w:val="00591F05"/>
    <w:rsid w:val="00592E35"/>
    <w:rsid w:val="00593ECC"/>
    <w:rsid w:val="005951AE"/>
    <w:rsid w:val="00595415"/>
    <w:rsid w:val="00596EBA"/>
    <w:rsid w:val="00597012"/>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0FD1"/>
    <w:rsid w:val="005E25C6"/>
    <w:rsid w:val="005E266C"/>
    <w:rsid w:val="005E40C6"/>
    <w:rsid w:val="005E48FF"/>
    <w:rsid w:val="005E4A74"/>
    <w:rsid w:val="005E4C29"/>
    <w:rsid w:val="005E56D6"/>
    <w:rsid w:val="005E6539"/>
    <w:rsid w:val="005E6858"/>
    <w:rsid w:val="005E6BCF"/>
    <w:rsid w:val="005E768B"/>
    <w:rsid w:val="005F112D"/>
    <w:rsid w:val="005F1500"/>
    <w:rsid w:val="005F1D55"/>
    <w:rsid w:val="005F1EFF"/>
    <w:rsid w:val="005F3F87"/>
    <w:rsid w:val="005F4EAB"/>
    <w:rsid w:val="005F6F8F"/>
    <w:rsid w:val="00600A52"/>
    <w:rsid w:val="00601012"/>
    <w:rsid w:val="00601378"/>
    <w:rsid w:val="00601395"/>
    <w:rsid w:val="00601679"/>
    <w:rsid w:val="0060178C"/>
    <w:rsid w:val="00601E10"/>
    <w:rsid w:val="00602DBC"/>
    <w:rsid w:val="0060324D"/>
    <w:rsid w:val="006051E1"/>
    <w:rsid w:val="0060715C"/>
    <w:rsid w:val="0060761A"/>
    <w:rsid w:val="00610ACE"/>
    <w:rsid w:val="00610ECD"/>
    <w:rsid w:val="00611C92"/>
    <w:rsid w:val="0061236B"/>
    <w:rsid w:val="0061297C"/>
    <w:rsid w:val="00614C8B"/>
    <w:rsid w:val="00620282"/>
    <w:rsid w:val="00621BC3"/>
    <w:rsid w:val="00621DCF"/>
    <w:rsid w:val="00624966"/>
    <w:rsid w:val="00624F1D"/>
    <w:rsid w:val="0062514E"/>
    <w:rsid w:val="00632DB6"/>
    <w:rsid w:val="00633A26"/>
    <w:rsid w:val="00634989"/>
    <w:rsid w:val="00634F39"/>
    <w:rsid w:val="00636384"/>
    <w:rsid w:val="00636AD1"/>
    <w:rsid w:val="00640FF2"/>
    <w:rsid w:val="00641203"/>
    <w:rsid w:val="00641392"/>
    <w:rsid w:val="0064370D"/>
    <w:rsid w:val="0064493C"/>
    <w:rsid w:val="00646005"/>
    <w:rsid w:val="00646C93"/>
    <w:rsid w:val="00646DDE"/>
    <w:rsid w:val="00650533"/>
    <w:rsid w:val="006506A4"/>
    <w:rsid w:val="00650822"/>
    <w:rsid w:val="00651109"/>
    <w:rsid w:val="006515A7"/>
    <w:rsid w:val="006515B4"/>
    <w:rsid w:val="00651F34"/>
    <w:rsid w:val="006523FB"/>
    <w:rsid w:val="00653E79"/>
    <w:rsid w:val="00654AB9"/>
    <w:rsid w:val="00654EA6"/>
    <w:rsid w:val="00656A19"/>
    <w:rsid w:val="00660F6F"/>
    <w:rsid w:val="00661BD2"/>
    <w:rsid w:val="00663E8A"/>
    <w:rsid w:val="00664D58"/>
    <w:rsid w:val="00665CE3"/>
    <w:rsid w:val="00665D78"/>
    <w:rsid w:val="00666420"/>
    <w:rsid w:val="006668DD"/>
    <w:rsid w:val="0067096B"/>
    <w:rsid w:val="0067291E"/>
    <w:rsid w:val="00672D59"/>
    <w:rsid w:val="006738E9"/>
    <w:rsid w:val="00674173"/>
    <w:rsid w:val="006743B8"/>
    <w:rsid w:val="00674B5E"/>
    <w:rsid w:val="006777C0"/>
    <w:rsid w:val="0068123C"/>
    <w:rsid w:val="00681BC3"/>
    <w:rsid w:val="0068353A"/>
    <w:rsid w:val="006853A1"/>
    <w:rsid w:val="0069040A"/>
    <w:rsid w:val="00691309"/>
    <w:rsid w:val="00695628"/>
    <w:rsid w:val="00697ED8"/>
    <w:rsid w:val="006A097E"/>
    <w:rsid w:val="006A1614"/>
    <w:rsid w:val="006A3CA0"/>
    <w:rsid w:val="006A3FEC"/>
    <w:rsid w:val="006A5DB6"/>
    <w:rsid w:val="006B0012"/>
    <w:rsid w:val="006B2313"/>
    <w:rsid w:val="006B4D83"/>
    <w:rsid w:val="006B590D"/>
    <w:rsid w:val="006B603A"/>
    <w:rsid w:val="006B6150"/>
    <w:rsid w:val="006B626D"/>
    <w:rsid w:val="006B7AB5"/>
    <w:rsid w:val="006B7DAA"/>
    <w:rsid w:val="006C0676"/>
    <w:rsid w:val="006C088C"/>
    <w:rsid w:val="006C149F"/>
    <w:rsid w:val="006C39CE"/>
    <w:rsid w:val="006C3E7F"/>
    <w:rsid w:val="006C4B73"/>
    <w:rsid w:val="006C50C8"/>
    <w:rsid w:val="006C598F"/>
    <w:rsid w:val="006C5E3B"/>
    <w:rsid w:val="006C616A"/>
    <w:rsid w:val="006C6171"/>
    <w:rsid w:val="006C76B4"/>
    <w:rsid w:val="006C7B9A"/>
    <w:rsid w:val="006D12C3"/>
    <w:rsid w:val="006D38BA"/>
    <w:rsid w:val="006D3952"/>
    <w:rsid w:val="006D60BC"/>
    <w:rsid w:val="006D61E5"/>
    <w:rsid w:val="006D743E"/>
    <w:rsid w:val="006D7D64"/>
    <w:rsid w:val="006E1D3E"/>
    <w:rsid w:val="006E1DBA"/>
    <w:rsid w:val="006E3417"/>
    <w:rsid w:val="006E357C"/>
    <w:rsid w:val="006E3E4F"/>
    <w:rsid w:val="006E4230"/>
    <w:rsid w:val="006E4DE7"/>
    <w:rsid w:val="006E5385"/>
    <w:rsid w:val="006E596F"/>
    <w:rsid w:val="006F187E"/>
    <w:rsid w:val="006F37AD"/>
    <w:rsid w:val="006F487B"/>
    <w:rsid w:val="006F5126"/>
    <w:rsid w:val="006F72F2"/>
    <w:rsid w:val="006F7766"/>
    <w:rsid w:val="0070081D"/>
    <w:rsid w:val="00700C48"/>
    <w:rsid w:val="00700F57"/>
    <w:rsid w:val="00702609"/>
    <w:rsid w:val="0070297C"/>
    <w:rsid w:val="00702F79"/>
    <w:rsid w:val="00703133"/>
    <w:rsid w:val="0070344F"/>
    <w:rsid w:val="00703A08"/>
    <w:rsid w:val="00705FBB"/>
    <w:rsid w:val="00706039"/>
    <w:rsid w:val="0070650F"/>
    <w:rsid w:val="007071B9"/>
    <w:rsid w:val="0071513D"/>
    <w:rsid w:val="0071636F"/>
    <w:rsid w:val="0071741F"/>
    <w:rsid w:val="00721CDF"/>
    <w:rsid w:val="00723FC4"/>
    <w:rsid w:val="00725613"/>
    <w:rsid w:val="00725EF7"/>
    <w:rsid w:val="00726955"/>
    <w:rsid w:val="00730298"/>
    <w:rsid w:val="00730717"/>
    <w:rsid w:val="00733813"/>
    <w:rsid w:val="00733AF0"/>
    <w:rsid w:val="007341A3"/>
    <w:rsid w:val="0073441D"/>
    <w:rsid w:val="00734922"/>
    <w:rsid w:val="007352C5"/>
    <w:rsid w:val="007375FC"/>
    <w:rsid w:val="00741B9F"/>
    <w:rsid w:val="0074274A"/>
    <w:rsid w:val="00744A75"/>
    <w:rsid w:val="00744A9B"/>
    <w:rsid w:val="007477BE"/>
    <w:rsid w:val="007525A1"/>
    <w:rsid w:val="007527C6"/>
    <w:rsid w:val="00754BF7"/>
    <w:rsid w:val="00755170"/>
    <w:rsid w:val="00755984"/>
    <w:rsid w:val="00757FCC"/>
    <w:rsid w:val="00761799"/>
    <w:rsid w:val="007636B7"/>
    <w:rsid w:val="00763724"/>
    <w:rsid w:val="0076426C"/>
    <w:rsid w:val="007652DD"/>
    <w:rsid w:val="00765803"/>
    <w:rsid w:val="00765A42"/>
    <w:rsid w:val="0076649D"/>
    <w:rsid w:val="0076737D"/>
    <w:rsid w:val="007702B2"/>
    <w:rsid w:val="00770C7B"/>
    <w:rsid w:val="0077140B"/>
    <w:rsid w:val="00772BC6"/>
    <w:rsid w:val="00773D9A"/>
    <w:rsid w:val="0077504D"/>
    <w:rsid w:val="0077570D"/>
    <w:rsid w:val="00777DE5"/>
    <w:rsid w:val="00780129"/>
    <w:rsid w:val="00780F49"/>
    <w:rsid w:val="00781F3D"/>
    <w:rsid w:val="0078301D"/>
    <w:rsid w:val="007845A5"/>
    <w:rsid w:val="0078505F"/>
    <w:rsid w:val="007866B1"/>
    <w:rsid w:val="00787F40"/>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06BC"/>
    <w:rsid w:val="007A34AE"/>
    <w:rsid w:val="007A585C"/>
    <w:rsid w:val="007A6EA8"/>
    <w:rsid w:val="007A7586"/>
    <w:rsid w:val="007A7FC3"/>
    <w:rsid w:val="007B0570"/>
    <w:rsid w:val="007B10EC"/>
    <w:rsid w:val="007B3350"/>
    <w:rsid w:val="007B36AC"/>
    <w:rsid w:val="007B40C8"/>
    <w:rsid w:val="007B6275"/>
    <w:rsid w:val="007B645C"/>
    <w:rsid w:val="007B661F"/>
    <w:rsid w:val="007B6ED6"/>
    <w:rsid w:val="007B6EFB"/>
    <w:rsid w:val="007B7B01"/>
    <w:rsid w:val="007C084D"/>
    <w:rsid w:val="007C1D97"/>
    <w:rsid w:val="007C567B"/>
    <w:rsid w:val="007C56B0"/>
    <w:rsid w:val="007C6C72"/>
    <w:rsid w:val="007C7B4F"/>
    <w:rsid w:val="007C7B51"/>
    <w:rsid w:val="007D18DB"/>
    <w:rsid w:val="007D2623"/>
    <w:rsid w:val="007D35EC"/>
    <w:rsid w:val="007D3AFD"/>
    <w:rsid w:val="007D44EC"/>
    <w:rsid w:val="007D4568"/>
    <w:rsid w:val="007D6057"/>
    <w:rsid w:val="007D6365"/>
    <w:rsid w:val="007E18BF"/>
    <w:rsid w:val="007E4E03"/>
    <w:rsid w:val="007E5E8A"/>
    <w:rsid w:val="007E6A17"/>
    <w:rsid w:val="007E788E"/>
    <w:rsid w:val="007F0093"/>
    <w:rsid w:val="007F1359"/>
    <w:rsid w:val="007F2A92"/>
    <w:rsid w:val="007F414C"/>
    <w:rsid w:val="007F4FBE"/>
    <w:rsid w:val="007F69A4"/>
    <w:rsid w:val="007F7B02"/>
    <w:rsid w:val="00802551"/>
    <w:rsid w:val="0080436F"/>
    <w:rsid w:val="008044F1"/>
    <w:rsid w:val="0080674E"/>
    <w:rsid w:val="00806857"/>
    <w:rsid w:val="00806DE2"/>
    <w:rsid w:val="00807273"/>
    <w:rsid w:val="008108B9"/>
    <w:rsid w:val="00810D66"/>
    <w:rsid w:val="008114C3"/>
    <w:rsid w:val="00811E15"/>
    <w:rsid w:val="008132B8"/>
    <w:rsid w:val="00813A41"/>
    <w:rsid w:val="00814185"/>
    <w:rsid w:val="008142B3"/>
    <w:rsid w:val="00814D8D"/>
    <w:rsid w:val="0081591C"/>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237"/>
    <w:rsid w:val="00836A80"/>
    <w:rsid w:val="00840217"/>
    <w:rsid w:val="008414A5"/>
    <w:rsid w:val="00841929"/>
    <w:rsid w:val="00843009"/>
    <w:rsid w:val="008435CA"/>
    <w:rsid w:val="00843C32"/>
    <w:rsid w:val="00844C59"/>
    <w:rsid w:val="00844FA0"/>
    <w:rsid w:val="0084516C"/>
    <w:rsid w:val="00847B6A"/>
    <w:rsid w:val="00847F8A"/>
    <w:rsid w:val="00852693"/>
    <w:rsid w:val="00853345"/>
    <w:rsid w:val="0085509B"/>
    <w:rsid w:val="008565C2"/>
    <w:rsid w:val="00856A02"/>
    <w:rsid w:val="008576CD"/>
    <w:rsid w:val="00860F9E"/>
    <w:rsid w:val="00863A68"/>
    <w:rsid w:val="00863C09"/>
    <w:rsid w:val="0086420C"/>
    <w:rsid w:val="00865598"/>
    <w:rsid w:val="008658FD"/>
    <w:rsid w:val="008664CF"/>
    <w:rsid w:val="00867190"/>
    <w:rsid w:val="00867603"/>
    <w:rsid w:val="008707A4"/>
    <w:rsid w:val="00871210"/>
    <w:rsid w:val="00873B20"/>
    <w:rsid w:val="0087420E"/>
    <w:rsid w:val="00880AF2"/>
    <w:rsid w:val="008811CA"/>
    <w:rsid w:val="00881445"/>
    <w:rsid w:val="008818E7"/>
    <w:rsid w:val="008823A1"/>
    <w:rsid w:val="0088273A"/>
    <w:rsid w:val="00882DCA"/>
    <w:rsid w:val="00883B3E"/>
    <w:rsid w:val="00886507"/>
    <w:rsid w:val="0088754B"/>
    <w:rsid w:val="00890083"/>
    <w:rsid w:val="00890728"/>
    <w:rsid w:val="008915CD"/>
    <w:rsid w:val="008924CF"/>
    <w:rsid w:val="0089325B"/>
    <w:rsid w:val="00893E94"/>
    <w:rsid w:val="00895692"/>
    <w:rsid w:val="00895733"/>
    <w:rsid w:val="0089608B"/>
    <w:rsid w:val="00896673"/>
    <w:rsid w:val="008967AA"/>
    <w:rsid w:val="00896BD1"/>
    <w:rsid w:val="00897C5B"/>
    <w:rsid w:val="008A0B6B"/>
    <w:rsid w:val="008A1B43"/>
    <w:rsid w:val="008A1FFB"/>
    <w:rsid w:val="008A28D9"/>
    <w:rsid w:val="008A29AF"/>
    <w:rsid w:val="008A356F"/>
    <w:rsid w:val="008A38AF"/>
    <w:rsid w:val="008A4653"/>
    <w:rsid w:val="008A5FE4"/>
    <w:rsid w:val="008A60C6"/>
    <w:rsid w:val="008A69D1"/>
    <w:rsid w:val="008B0EE4"/>
    <w:rsid w:val="008B1F3D"/>
    <w:rsid w:val="008B3906"/>
    <w:rsid w:val="008B3D1D"/>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3F64"/>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06905"/>
    <w:rsid w:val="00910494"/>
    <w:rsid w:val="00911DEE"/>
    <w:rsid w:val="0091213D"/>
    <w:rsid w:val="00914BF2"/>
    <w:rsid w:val="00916FE5"/>
    <w:rsid w:val="009173D5"/>
    <w:rsid w:val="00920061"/>
    <w:rsid w:val="00920193"/>
    <w:rsid w:val="00921DBD"/>
    <w:rsid w:val="00924B04"/>
    <w:rsid w:val="009254E0"/>
    <w:rsid w:val="0092659A"/>
    <w:rsid w:val="0092732A"/>
    <w:rsid w:val="00930CE8"/>
    <w:rsid w:val="0093220A"/>
    <w:rsid w:val="00932D13"/>
    <w:rsid w:val="00933605"/>
    <w:rsid w:val="00935908"/>
    <w:rsid w:val="00935D47"/>
    <w:rsid w:val="00937BA0"/>
    <w:rsid w:val="009401B0"/>
    <w:rsid w:val="0094020A"/>
    <w:rsid w:val="00940988"/>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57DD9"/>
    <w:rsid w:val="0096038C"/>
    <w:rsid w:val="00965A40"/>
    <w:rsid w:val="00965FB6"/>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555C"/>
    <w:rsid w:val="009C5825"/>
    <w:rsid w:val="009C6348"/>
    <w:rsid w:val="009C7012"/>
    <w:rsid w:val="009C7863"/>
    <w:rsid w:val="009D1198"/>
    <w:rsid w:val="009D1290"/>
    <w:rsid w:val="009D1D8D"/>
    <w:rsid w:val="009D2BC5"/>
    <w:rsid w:val="009D4518"/>
    <w:rsid w:val="009E4CE9"/>
    <w:rsid w:val="009E641A"/>
    <w:rsid w:val="009F0CB9"/>
    <w:rsid w:val="009F1436"/>
    <w:rsid w:val="009F1456"/>
    <w:rsid w:val="009F17EC"/>
    <w:rsid w:val="009F3288"/>
    <w:rsid w:val="009F3EA9"/>
    <w:rsid w:val="009F410A"/>
    <w:rsid w:val="009F4B57"/>
    <w:rsid w:val="009F4CCF"/>
    <w:rsid w:val="009F7B27"/>
    <w:rsid w:val="00A01645"/>
    <w:rsid w:val="00A01648"/>
    <w:rsid w:val="00A017AF"/>
    <w:rsid w:val="00A029C7"/>
    <w:rsid w:val="00A03058"/>
    <w:rsid w:val="00A03856"/>
    <w:rsid w:val="00A03B68"/>
    <w:rsid w:val="00A040C4"/>
    <w:rsid w:val="00A044B9"/>
    <w:rsid w:val="00A04E6C"/>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B47"/>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236B"/>
    <w:rsid w:val="00A42444"/>
    <w:rsid w:val="00A43D04"/>
    <w:rsid w:val="00A43E97"/>
    <w:rsid w:val="00A44700"/>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2BFA"/>
    <w:rsid w:val="00A73D6A"/>
    <w:rsid w:val="00A746BA"/>
    <w:rsid w:val="00A7511A"/>
    <w:rsid w:val="00A7749D"/>
    <w:rsid w:val="00A774FC"/>
    <w:rsid w:val="00A81DDF"/>
    <w:rsid w:val="00A82B70"/>
    <w:rsid w:val="00A84D99"/>
    <w:rsid w:val="00A85B2C"/>
    <w:rsid w:val="00A86605"/>
    <w:rsid w:val="00A86E35"/>
    <w:rsid w:val="00A8717D"/>
    <w:rsid w:val="00A87A1E"/>
    <w:rsid w:val="00A94C6B"/>
    <w:rsid w:val="00A95443"/>
    <w:rsid w:val="00A96D0F"/>
    <w:rsid w:val="00A96D67"/>
    <w:rsid w:val="00A97236"/>
    <w:rsid w:val="00AA1891"/>
    <w:rsid w:val="00AA2FE4"/>
    <w:rsid w:val="00AA43A8"/>
    <w:rsid w:val="00AA621B"/>
    <w:rsid w:val="00AB02C1"/>
    <w:rsid w:val="00AB118A"/>
    <w:rsid w:val="00AB196E"/>
    <w:rsid w:val="00AB1B18"/>
    <w:rsid w:val="00AB320D"/>
    <w:rsid w:val="00AB3D5E"/>
    <w:rsid w:val="00AB6045"/>
    <w:rsid w:val="00AB6D8C"/>
    <w:rsid w:val="00AB7149"/>
    <w:rsid w:val="00AC1CEB"/>
    <w:rsid w:val="00AC1FD8"/>
    <w:rsid w:val="00AC35CB"/>
    <w:rsid w:val="00AC3BA2"/>
    <w:rsid w:val="00AC5BD2"/>
    <w:rsid w:val="00AC5E04"/>
    <w:rsid w:val="00AC6390"/>
    <w:rsid w:val="00AC78A9"/>
    <w:rsid w:val="00AD27A3"/>
    <w:rsid w:val="00AD44DF"/>
    <w:rsid w:val="00AD4BAA"/>
    <w:rsid w:val="00AD4C04"/>
    <w:rsid w:val="00AD5493"/>
    <w:rsid w:val="00AD5C90"/>
    <w:rsid w:val="00AD6FA4"/>
    <w:rsid w:val="00AD74E8"/>
    <w:rsid w:val="00AE137C"/>
    <w:rsid w:val="00AE15C0"/>
    <w:rsid w:val="00AE1ECB"/>
    <w:rsid w:val="00AE21BD"/>
    <w:rsid w:val="00AE24A5"/>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1A5F"/>
    <w:rsid w:val="00B127ED"/>
    <w:rsid w:val="00B14B90"/>
    <w:rsid w:val="00B17638"/>
    <w:rsid w:val="00B2231B"/>
    <w:rsid w:val="00B22644"/>
    <w:rsid w:val="00B23F05"/>
    <w:rsid w:val="00B24DF0"/>
    <w:rsid w:val="00B25F82"/>
    <w:rsid w:val="00B2686C"/>
    <w:rsid w:val="00B272C9"/>
    <w:rsid w:val="00B277D1"/>
    <w:rsid w:val="00B30AEA"/>
    <w:rsid w:val="00B31677"/>
    <w:rsid w:val="00B33F49"/>
    <w:rsid w:val="00B35477"/>
    <w:rsid w:val="00B37706"/>
    <w:rsid w:val="00B37E2A"/>
    <w:rsid w:val="00B414D5"/>
    <w:rsid w:val="00B41879"/>
    <w:rsid w:val="00B460F4"/>
    <w:rsid w:val="00B46C63"/>
    <w:rsid w:val="00B470C0"/>
    <w:rsid w:val="00B475D3"/>
    <w:rsid w:val="00B500A4"/>
    <w:rsid w:val="00B517B5"/>
    <w:rsid w:val="00B51F6E"/>
    <w:rsid w:val="00B5271D"/>
    <w:rsid w:val="00B5404F"/>
    <w:rsid w:val="00B54CF0"/>
    <w:rsid w:val="00B5652A"/>
    <w:rsid w:val="00B56646"/>
    <w:rsid w:val="00B60113"/>
    <w:rsid w:val="00B6105E"/>
    <w:rsid w:val="00B6199B"/>
    <w:rsid w:val="00B62175"/>
    <w:rsid w:val="00B627F6"/>
    <w:rsid w:val="00B62B7B"/>
    <w:rsid w:val="00B632DA"/>
    <w:rsid w:val="00B63FBE"/>
    <w:rsid w:val="00B6497C"/>
    <w:rsid w:val="00B64FBA"/>
    <w:rsid w:val="00B66F41"/>
    <w:rsid w:val="00B72790"/>
    <w:rsid w:val="00B72E9D"/>
    <w:rsid w:val="00B75310"/>
    <w:rsid w:val="00B76DC4"/>
    <w:rsid w:val="00B77667"/>
    <w:rsid w:val="00B77CDF"/>
    <w:rsid w:val="00B80F10"/>
    <w:rsid w:val="00B81525"/>
    <w:rsid w:val="00B82131"/>
    <w:rsid w:val="00B84BB6"/>
    <w:rsid w:val="00B860D4"/>
    <w:rsid w:val="00B86892"/>
    <w:rsid w:val="00B908FC"/>
    <w:rsid w:val="00B90D3C"/>
    <w:rsid w:val="00B9169C"/>
    <w:rsid w:val="00B93692"/>
    <w:rsid w:val="00B941ED"/>
    <w:rsid w:val="00B94A68"/>
    <w:rsid w:val="00B95620"/>
    <w:rsid w:val="00B96345"/>
    <w:rsid w:val="00BA1BD0"/>
    <w:rsid w:val="00BA3093"/>
    <w:rsid w:val="00BA329D"/>
    <w:rsid w:val="00BA37F4"/>
    <w:rsid w:val="00BA385F"/>
    <w:rsid w:val="00BA5728"/>
    <w:rsid w:val="00BA5C21"/>
    <w:rsid w:val="00BA601E"/>
    <w:rsid w:val="00BA6751"/>
    <w:rsid w:val="00BA69F3"/>
    <w:rsid w:val="00BA7A50"/>
    <w:rsid w:val="00BA7BF8"/>
    <w:rsid w:val="00BB0A7C"/>
    <w:rsid w:val="00BB2E62"/>
    <w:rsid w:val="00BB356C"/>
    <w:rsid w:val="00BB5131"/>
    <w:rsid w:val="00BB5AB2"/>
    <w:rsid w:val="00BB6F5C"/>
    <w:rsid w:val="00BB7518"/>
    <w:rsid w:val="00BC212E"/>
    <w:rsid w:val="00BC2452"/>
    <w:rsid w:val="00BC51F6"/>
    <w:rsid w:val="00BC5210"/>
    <w:rsid w:val="00BC619F"/>
    <w:rsid w:val="00BC6A92"/>
    <w:rsid w:val="00BC6DE4"/>
    <w:rsid w:val="00BC7373"/>
    <w:rsid w:val="00BD1BE4"/>
    <w:rsid w:val="00BD1F84"/>
    <w:rsid w:val="00BD1FD9"/>
    <w:rsid w:val="00BD414F"/>
    <w:rsid w:val="00BD7C34"/>
    <w:rsid w:val="00BE05A9"/>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1F43"/>
    <w:rsid w:val="00C13862"/>
    <w:rsid w:val="00C1418E"/>
    <w:rsid w:val="00C147AB"/>
    <w:rsid w:val="00C15985"/>
    <w:rsid w:val="00C15BCA"/>
    <w:rsid w:val="00C15C5E"/>
    <w:rsid w:val="00C16C42"/>
    <w:rsid w:val="00C17528"/>
    <w:rsid w:val="00C1752D"/>
    <w:rsid w:val="00C17FC1"/>
    <w:rsid w:val="00C2148F"/>
    <w:rsid w:val="00C22934"/>
    <w:rsid w:val="00C22AAD"/>
    <w:rsid w:val="00C22E5A"/>
    <w:rsid w:val="00C2325B"/>
    <w:rsid w:val="00C236A6"/>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3EC9"/>
    <w:rsid w:val="00C44070"/>
    <w:rsid w:val="00C44C6D"/>
    <w:rsid w:val="00C452A5"/>
    <w:rsid w:val="00C45C24"/>
    <w:rsid w:val="00C46BD5"/>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5E2C"/>
    <w:rsid w:val="00C6677B"/>
    <w:rsid w:val="00C6705D"/>
    <w:rsid w:val="00C715FD"/>
    <w:rsid w:val="00C71AB2"/>
    <w:rsid w:val="00C71BB3"/>
    <w:rsid w:val="00C73F8C"/>
    <w:rsid w:val="00C74005"/>
    <w:rsid w:val="00C77A9C"/>
    <w:rsid w:val="00C81962"/>
    <w:rsid w:val="00C82310"/>
    <w:rsid w:val="00C86AF1"/>
    <w:rsid w:val="00C86B22"/>
    <w:rsid w:val="00C87E81"/>
    <w:rsid w:val="00C90CB1"/>
    <w:rsid w:val="00C90FF3"/>
    <w:rsid w:val="00C93169"/>
    <w:rsid w:val="00C93AFC"/>
    <w:rsid w:val="00C9584F"/>
    <w:rsid w:val="00CA04C9"/>
    <w:rsid w:val="00CA103A"/>
    <w:rsid w:val="00CA1114"/>
    <w:rsid w:val="00CA1C08"/>
    <w:rsid w:val="00CA2A1F"/>
    <w:rsid w:val="00CA3256"/>
    <w:rsid w:val="00CA5134"/>
    <w:rsid w:val="00CA604A"/>
    <w:rsid w:val="00CA61D1"/>
    <w:rsid w:val="00CA6F6C"/>
    <w:rsid w:val="00CA76E2"/>
    <w:rsid w:val="00CA7FC6"/>
    <w:rsid w:val="00CB19FA"/>
    <w:rsid w:val="00CB1DD1"/>
    <w:rsid w:val="00CB32F1"/>
    <w:rsid w:val="00CB3D64"/>
    <w:rsid w:val="00CB4034"/>
    <w:rsid w:val="00CB406F"/>
    <w:rsid w:val="00CB50C5"/>
    <w:rsid w:val="00CB59E9"/>
    <w:rsid w:val="00CB60CE"/>
    <w:rsid w:val="00CB76CF"/>
    <w:rsid w:val="00CC372F"/>
    <w:rsid w:val="00CC3786"/>
    <w:rsid w:val="00CC3B05"/>
    <w:rsid w:val="00CC3C4F"/>
    <w:rsid w:val="00CC4574"/>
    <w:rsid w:val="00CC66C0"/>
    <w:rsid w:val="00CC6E98"/>
    <w:rsid w:val="00CD0CF4"/>
    <w:rsid w:val="00CD1378"/>
    <w:rsid w:val="00CD3746"/>
    <w:rsid w:val="00CD38C3"/>
    <w:rsid w:val="00CD4038"/>
    <w:rsid w:val="00CD4D9C"/>
    <w:rsid w:val="00CD50C8"/>
    <w:rsid w:val="00CD6851"/>
    <w:rsid w:val="00CD7B4A"/>
    <w:rsid w:val="00CD7D9B"/>
    <w:rsid w:val="00CE011D"/>
    <w:rsid w:val="00CE0EB6"/>
    <w:rsid w:val="00CE112F"/>
    <w:rsid w:val="00CE1599"/>
    <w:rsid w:val="00CE2230"/>
    <w:rsid w:val="00CE34E5"/>
    <w:rsid w:val="00CE4F26"/>
    <w:rsid w:val="00CE5217"/>
    <w:rsid w:val="00CE5810"/>
    <w:rsid w:val="00CE62E8"/>
    <w:rsid w:val="00CE636D"/>
    <w:rsid w:val="00CE6CC8"/>
    <w:rsid w:val="00CF1803"/>
    <w:rsid w:val="00CF1B35"/>
    <w:rsid w:val="00CF2347"/>
    <w:rsid w:val="00CF4D4B"/>
    <w:rsid w:val="00CF6DF7"/>
    <w:rsid w:val="00D03CC6"/>
    <w:rsid w:val="00D04955"/>
    <w:rsid w:val="00D05274"/>
    <w:rsid w:val="00D05EB5"/>
    <w:rsid w:val="00D07BB1"/>
    <w:rsid w:val="00D111C8"/>
    <w:rsid w:val="00D11348"/>
    <w:rsid w:val="00D114B8"/>
    <w:rsid w:val="00D11746"/>
    <w:rsid w:val="00D11C9A"/>
    <w:rsid w:val="00D12A2A"/>
    <w:rsid w:val="00D16C18"/>
    <w:rsid w:val="00D16EC5"/>
    <w:rsid w:val="00D17272"/>
    <w:rsid w:val="00D20F95"/>
    <w:rsid w:val="00D21052"/>
    <w:rsid w:val="00D21FD3"/>
    <w:rsid w:val="00D226EB"/>
    <w:rsid w:val="00D22A00"/>
    <w:rsid w:val="00D23227"/>
    <w:rsid w:val="00D23E9D"/>
    <w:rsid w:val="00D24B00"/>
    <w:rsid w:val="00D25984"/>
    <w:rsid w:val="00D277DA"/>
    <w:rsid w:val="00D33297"/>
    <w:rsid w:val="00D3388A"/>
    <w:rsid w:val="00D34335"/>
    <w:rsid w:val="00D34C4C"/>
    <w:rsid w:val="00D3599B"/>
    <w:rsid w:val="00D35C97"/>
    <w:rsid w:val="00D36BFE"/>
    <w:rsid w:val="00D3769D"/>
    <w:rsid w:val="00D42335"/>
    <w:rsid w:val="00D42362"/>
    <w:rsid w:val="00D4354E"/>
    <w:rsid w:val="00D43A8C"/>
    <w:rsid w:val="00D460C7"/>
    <w:rsid w:val="00D51F5D"/>
    <w:rsid w:val="00D527CA"/>
    <w:rsid w:val="00D53166"/>
    <w:rsid w:val="00D53802"/>
    <w:rsid w:val="00D54120"/>
    <w:rsid w:val="00D547AD"/>
    <w:rsid w:val="00D55066"/>
    <w:rsid w:val="00D55854"/>
    <w:rsid w:val="00D56DEC"/>
    <w:rsid w:val="00D57832"/>
    <w:rsid w:val="00D57967"/>
    <w:rsid w:val="00D60990"/>
    <w:rsid w:val="00D64AB5"/>
    <w:rsid w:val="00D64CD2"/>
    <w:rsid w:val="00D6514D"/>
    <w:rsid w:val="00D6651F"/>
    <w:rsid w:val="00D67A08"/>
    <w:rsid w:val="00D70166"/>
    <w:rsid w:val="00D734B9"/>
    <w:rsid w:val="00D7450B"/>
    <w:rsid w:val="00D747F5"/>
    <w:rsid w:val="00D74B35"/>
    <w:rsid w:val="00D7593D"/>
    <w:rsid w:val="00D772B8"/>
    <w:rsid w:val="00D773CE"/>
    <w:rsid w:val="00D815B1"/>
    <w:rsid w:val="00D81787"/>
    <w:rsid w:val="00D81F2C"/>
    <w:rsid w:val="00D82116"/>
    <w:rsid w:val="00D844D9"/>
    <w:rsid w:val="00D861A6"/>
    <w:rsid w:val="00D90E46"/>
    <w:rsid w:val="00D91D03"/>
    <w:rsid w:val="00D935F1"/>
    <w:rsid w:val="00D95A3A"/>
    <w:rsid w:val="00D95FAC"/>
    <w:rsid w:val="00D96C6E"/>
    <w:rsid w:val="00DA1064"/>
    <w:rsid w:val="00DA1FF2"/>
    <w:rsid w:val="00DA2350"/>
    <w:rsid w:val="00DA5C22"/>
    <w:rsid w:val="00DA6A20"/>
    <w:rsid w:val="00DA75A7"/>
    <w:rsid w:val="00DB0F14"/>
    <w:rsid w:val="00DB0FA2"/>
    <w:rsid w:val="00DB2BBA"/>
    <w:rsid w:val="00DB3F81"/>
    <w:rsid w:val="00DB4B55"/>
    <w:rsid w:val="00DB6C6B"/>
    <w:rsid w:val="00DC01B9"/>
    <w:rsid w:val="00DC0502"/>
    <w:rsid w:val="00DC0A06"/>
    <w:rsid w:val="00DC0AA6"/>
    <w:rsid w:val="00DC0E15"/>
    <w:rsid w:val="00DC7733"/>
    <w:rsid w:val="00DD1277"/>
    <w:rsid w:val="00DD278F"/>
    <w:rsid w:val="00DD2986"/>
    <w:rsid w:val="00DD689D"/>
    <w:rsid w:val="00DE1763"/>
    <w:rsid w:val="00DE19A6"/>
    <w:rsid w:val="00DE31B2"/>
    <w:rsid w:val="00DE3795"/>
    <w:rsid w:val="00DE3AD3"/>
    <w:rsid w:val="00DE5ABB"/>
    <w:rsid w:val="00DE65B8"/>
    <w:rsid w:val="00DE67EB"/>
    <w:rsid w:val="00DE6DE3"/>
    <w:rsid w:val="00DE7304"/>
    <w:rsid w:val="00DE732A"/>
    <w:rsid w:val="00DE777D"/>
    <w:rsid w:val="00DF07DB"/>
    <w:rsid w:val="00DF0FE0"/>
    <w:rsid w:val="00DF19C2"/>
    <w:rsid w:val="00DF3CF3"/>
    <w:rsid w:val="00DF4DB1"/>
    <w:rsid w:val="00DF748B"/>
    <w:rsid w:val="00DF7C20"/>
    <w:rsid w:val="00E004A3"/>
    <w:rsid w:val="00E00CA0"/>
    <w:rsid w:val="00E0204A"/>
    <w:rsid w:val="00E04061"/>
    <w:rsid w:val="00E04D92"/>
    <w:rsid w:val="00E057B6"/>
    <w:rsid w:val="00E07D91"/>
    <w:rsid w:val="00E104AA"/>
    <w:rsid w:val="00E120ED"/>
    <w:rsid w:val="00E13984"/>
    <w:rsid w:val="00E1483D"/>
    <w:rsid w:val="00E164DF"/>
    <w:rsid w:val="00E173B5"/>
    <w:rsid w:val="00E17BE2"/>
    <w:rsid w:val="00E20789"/>
    <w:rsid w:val="00E21435"/>
    <w:rsid w:val="00E2604C"/>
    <w:rsid w:val="00E27985"/>
    <w:rsid w:val="00E27A62"/>
    <w:rsid w:val="00E31083"/>
    <w:rsid w:val="00E321A6"/>
    <w:rsid w:val="00E32279"/>
    <w:rsid w:val="00E32A04"/>
    <w:rsid w:val="00E34B55"/>
    <w:rsid w:val="00E34F24"/>
    <w:rsid w:val="00E3543A"/>
    <w:rsid w:val="00E36EC5"/>
    <w:rsid w:val="00E3765C"/>
    <w:rsid w:val="00E40D7F"/>
    <w:rsid w:val="00E421A7"/>
    <w:rsid w:val="00E467DA"/>
    <w:rsid w:val="00E51356"/>
    <w:rsid w:val="00E5136B"/>
    <w:rsid w:val="00E53A8A"/>
    <w:rsid w:val="00E53A8B"/>
    <w:rsid w:val="00E5409E"/>
    <w:rsid w:val="00E54DB8"/>
    <w:rsid w:val="00E5510B"/>
    <w:rsid w:val="00E56CBD"/>
    <w:rsid w:val="00E602F8"/>
    <w:rsid w:val="00E61BB2"/>
    <w:rsid w:val="00E622D5"/>
    <w:rsid w:val="00E63CDE"/>
    <w:rsid w:val="00E63E56"/>
    <w:rsid w:val="00E649BB"/>
    <w:rsid w:val="00E66029"/>
    <w:rsid w:val="00E6766E"/>
    <w:rsid w:val="00E722A4"/>
    <w:rsid w:val="00E7272A"/>
    <w:rsid w:val="00E76308"/>
    <w:rsid w:val="00E7687F"/>
    <w:rsid w:val="00E7698A"/>
    <w:rsid w:val="00E769A9"/>
    <w:rsid w:val="00E7719F"/>
    <w:rsid w:val="00E81594"/>
    <w:rsid w:val="00E81DC5"/>
    <w:rsid w:val="00E81F54"/>
    <w:rsid w:val="00E82C24"/>
    <w:rsid w:val="00E82EF5"/>
    <w:rsid w:val="00E86604"/>
    <w:rsid w:val="00E9017F"/>
    <w:rsid w:val="00E909DD"/>
    <w:rsid w:val="00E90EB4"/>
    <w:rsid w:val="00E940B6"/>
    <w:rsid w:val="00E944E3"/>
    <w:rsid w:val="00E94B4C"/>
    <w:rsid w:val="00E9528C"/>
    <w:rsid w:val="00E95F6B"/>
    <w:rsid w:val="00E96AB1"/>
    <w:rsid w:val="00E979DD"/>
    <w:rsid w:val="00E97C2B"/>
    <w:rsid w:val="00EA1924"/>
    <w:rsid w:val="00EA25BD"/>
    <w:rsid w:val="00EA2631"/>
    <w:rsid w:val="00EA30F0"/>
    <w:rsid w:val="00EA3585"/>
    <w:rsid w:val="00EA3F9D"/>
    <w:rsid w:val="00EA546C"/>
    <w:rsid w:val="00EA633C"/>
    <w:rsid w:val="00EB0501"/>
    <w:rsid w:val="00EB08B4"/>
    <w:rsid w:val="00EB0A6A"/>
    <w:rsid w:val="00EB0C56"/>
    <w:rsid w:val="00EB2F29"/>
    <w:rsid w:val="00EB3583"/>
    <w:rsid w:val="00EB3F05"/>
    <w:rsid w:val="00EB44CA"/>
    <w:rsid w:val="00EB55A9"/>
    <w:rsid w:val="00EB7906"/>
    <w:rsid w:val="00EB7A0B"/>
    <w:rsid w:val="00EC0E80"/>
    <w:rsid w:val="00EC1634"/>
    <w:rsid w:val="00EC1C20"/>
    <w:rsid w:val="00EC4268"/>
    <w:rsid w:val="00EC5D3E"/>
    <w:rsid w:val="00EC6A73"/>
    <w:rsid w:val="00ED150D"/>
    <w:rsid w:val="00ED2B90"/>
    <w:rsid w:val="00ED32D7"/>
    <w:rsid w:val="00ED3DCA"/>
    <w:rsid w:val="00ED42A3"/>
    <w:rsid w:val="00EE0356"/>
    <w:rsid w:val="00EE05F9"/>
    <w:rsid w:val="00EE0627"/>
    <w:rsid w:val="00EE1C61"/>
    <w:rsid w:val="00EE1DA8"/>
    <w:rsid w:val="00EE2339"/>
    <w:rsid w:val="00EE3708"/>
    <w:rsid w:val="00EE495D"/>
    <w:rsid w:val="00EE5BE0"/>
    <w:rsid w:val="00EE63D2"/>
    <w:rsid w:val="00EE707E"/>
    <w:rsid w:val="00EE7F6F"/>
    <w:rsid w:val="00EF0C3D"/>
    <w:rsid w:val="00EF1E2D"/>
    <w:rsid w:val="00EF3927"/>
    <w:rsid w:val="00EF450C"/>
    <w:rsid w:val="00EF5758"/>
    <w:rsid w:val="00EF72BC"/>
    <w:rsid w:val="00F01495"/>
    <w:rsid w:val="00F02EDF"/>
    <w:rsid w:val="00F04EA4"/>
    <w:rsid w:val="00F072D2"/>
    <w:rsid w:val="00F073C7"/>
    <w:rsid w:val="00F10E67"/>
    <w:rsid w:val="00F115D5"/>
    <w:rsid w:val="00F12C8B"/>
    <w:rsid w:val="00F13031"/>
    <w:rsid w:val="00F133F9"/>
    <w:rsid w:val="00F1508D"/>
    <w:rsid w:val="00F15423"/>
    <w:rsid w:val="00F157BC"/>
    <w:rsid w:val="00F17A99"/>
    <w:rsid w:val="00F21DE7"/>
    <w:rsid w:val="00F22884"/>
    <w:rsid w:val="00F22DF8"/>
    <w:rsid w:val="00F2326E"/>
    <w:rsid w:val="00F233C2"/>
    <w:rsid w:val="00F27CB7"/>
    <w:rsid w:val="00F317A8"/>
    <w:rsid w:val="00F3338A"/>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04D0"/>
    <w:rsid w:val="00F722C7"/>
    <w:rsid w:val="00F726EA"/>
    <w:rsid w:val="00F72A98"/>
    <w:rsid w:val="00F74BB0"/>
    <w:rsid w:val="00F75802"/>
    <w:rsid w:val="00F75D32"/>
    <w:rsid w:val="00F7618B"/>
    <w:rsid w:val="00F768B8"/>
    <w:rsid w:val="00F76DAE"/>
    <w:rsid w:val="00F76F55"/>
    <w:rsid w:val="00F82034"/>
    <w:rsid w:val="00F8253F"/>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C7C84"/>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7F4FBE"/>
    <w:pPr>
      <w:tabs>
        <w:tab w:val="left" w:pos="1764"/>
      </w:tabs>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7F4FBE"/>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236A6"/>
    <w:rPr>
      <w:rFonts w:ascii="Times New Roman" w:hAnsi="Times New Roman"/>
      <w:b/>
    </w:rPr>
  </w:style>
  <w:style w:type="paragraph" w:customStyle="1" w:styleId="AltBaslkSau">
    <w:name w:val="Alt_Baslık_Sau"/>
    <w:basedOn w:val="Normal"/>
    <w:next w:val="AnaParagrafYaziStiliSau"/>
    <w:link w:val="AltBaslkSauChar"/>
    <w:autoRedefine/>
    <w:qFormat/>
    <w:rsid w:val="00C236A6"/>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22300356">
      <w:bodyDiv w:val="1"/>
      <w:marLeft w:val="0"/>
      <w:marRight w:val="0"/>
      <w:marTop w:val="0"/>
      <w:marBottom w:val="0"/>
      <w:divBdr>
        <w:top w:val="none" w:sz="0" w:space="0" w:color="auto"/>
        <w:left w:val="none" w:sz="0" w:space="0" w:color="auto"/>
        <w:bottom w:val="none" w:sz="0" w:space="0" w:color="auto"/>
        <w:right w:val="none" w:sz="0" w:space="0" w:color="auto"/>
      </w:divBdr>
      <w:divsChild>
        <w:div w:id="1012877521">
          <w:marLeft w:val="0"/>
          <w:marRight w:val="0"/>
          <w:marTop w:val="0"/>
          <w:marBottom w:val="0"/>
          <w:divBdr>
            <w:top w:val="none" w:sz="0" w:space="0" w:color="auto"/>
            <w:left w:val="none" w:sz="0" w:space="0" w:color="auto"/>
            <w:bottom w:val="none" w:sz="0" w:space="0" w:color="auto"/>
            <w:right w:val="none" w:sz="0" w:space="0" w:color="auto"/>
          </w:divBdr>
          <w:divsChild>
            <w:div w:id="1759595780">
              <w:marLeft w:val="0"/>
              <w:marRight w:val="0"/>
              <w:marTop w:val="0"/>
              <w:marBottom w:val="0"/>
              <w:divBdr>
                <w:top w:val="none" w:sz="0" w:space="0" w:color="auto"/>
                <w:left w:val="none" w:sz="0" w:space="0" w:color="auto"/>
                <w:bottom w:val="none" w:sz="0" w:space="0" w:color="auto"/>
                <w:right w:val="none" w:sz="0" w:space="0" w:color="auto"/>
              </w:divBdr>
              <w:divsChild>
                <w:div w:id="5460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68782896">
      <w:bodyDiv w:val="1"/>
      <w:marLeft w:val="0"/>
      <w:marRight w:val="0"/>
      <w:marTop w:val="0"/>
      <w:marBottom w:val="0"/>
      <w:divBdr>
        <w:top w:val="none" w:sz="0" w:space="0" w:color="auto"/>
        <w:left w:val="none" w:sz="0" w:space="0" w:color="auto"/>
        <w:bottom w:val="none" w:sz="0" w:space="0" w:color="auto"/>
        <w:right w:val="none" w:sz="0" w:space="0" w:color="auto"/>
      </w:divBdr>
      <w:divsChild>
        <w:div w:id="1893730695">
          <w:marLeft w:val="0"/>
          <w:marRight w:val="0"/>
          <w:marTop w:val="0"/>
          <w:marBottom w:val="0"/>
          <w:divBdr>
            <w:top w:val="none" w:sz="0" w:space="0" w:color="auto"/>
            <w:left w:val="none" w:sz="0" w:space="0" w:color="auto"/>
            <w:bottom w:val="none" w:sz="0" w:space="0" w:color="auto"/>
            <w:right w:val="none" w:sz="0" w:space="0" w:color="auto"/>
          </w:divBdr>
          <w:divsChild>
            <w:div w:id="1144545139">
              <w:marLeft w:val="0"/>
              <w:marRight w:val="0"/>
              <w:marTop w:val="0"/>
              <w:marBottom w:val="0"/>
              <w:divBdr>
                <w:top w:val="none" w:sz="0" w:space="0" w:color="auto"/>
                <w:left w:val="none" w:sz="0" w:space="0" w:color="auto"/>
                <w:bottom w:val="none" w:sz="0" w:space="0" w:color="auto"/>
                <w:right w:val="none" w:sz="0" w:space="0" w:color="auto"/>
              </w:divBdr>
              <w:divsChild>
                <w:div w:id="1266887014">
                  <w:marLeft w:val="0"/>
                  <w:marRight w:val="0"/>
                  <w:marTop w:val="0"/>
                  <w:marBottom w:val="0"/>
                  <w:divBdr>
                    <w:top w:val="none" w:sz="0" w:space="0" w:color="auto"/>
                    <w:left w:val="none" w:sz="0" w:space="0" w:color="auto"/>
                    <w:bottom w:val="none" w:sz="0" w:space="0" w:color="auto"/>
                    <w:right w:val="none" w:sz="0" w:space="0" w:color="auto"/>
                  </w:divBdr>
                  <w:divsChild>
                    <w:div w:id="1087531221">
                      <w:marLeft w:val="0"/>
                      <w:marRight w:val="0"/>
                      <w:marTop w:val="0"/>
                      <w:marBottom w:val="0"/>
                      <w:divBdr>
                        <w:top w:val="none" w:sz="0" w:space="0" w:color="auto"/>
                        <w:left w:val="none" w:sz="0" w:space="0" w:color="auto"/>
                        <w:bottom w:val="none" w:sz="0" w:space="0" w:color="auto"/>
                        <w:right w:val="none" w:sz="0" w:space="0" w:color="auto"/>
                      </w:divBdr>
                      <w:divsChild>
                        <w:div w:id="1583760607">
                          <w:marLeft w:val="0"/>
                          <w:marRight w:val="0"/>
                          <w:marTop w:val="0"/>
                          <w:marBottom w:val="0"/>
                          <w:divBdr>
                            <w:top w:val="none" w:sz="0" w:space="0" w:color="auto"/>
                            <w:left w:val="none" w:sz="0" w:space="0" w:color="auto"/>
                            <w:bottom w:val="none" w:sz="0" w:space="0" w:color="auto"/>
                            <w:right w:val="none" w:sz="0" w:space="0" w:color="auto"/>
                          </w:divBdr>
                          <w:divsChild>
                            <w:div w:id="1388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86995097">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50906115">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8">
          <w:marLeft w:val="0"/>
          <w:marRight w:val="0"/>
          <w:marTop w:val="0"/>
          <w:marBottom w:val="0"/>
          <w:divBdr>
            <w:top w:val="none" w:sz="0" w:space="0" w:color="auto"/>
            <w:left w:val="none" w:sz="0" w:space="0" w:color="auto"/>
            <w:bottom w:val="none" w:sz="0" w:space="0" w:color="auto"/>
            <w:right w:val="none" w:sz="0" w:space="0" w:color="auto"/>
          </w:divBdr>
          <w:divsChild>
            <w:div w:id="1141001026">
              <w:marLeft w:val="0"/>
              <w:marRight w:val="0"/>
              <w:marTop w:val="0"/>
              <w:marBottom w:val="0"/>
              <w:divBdr>
                <w:top w:val="none" w:sz="0" w:space="0" w:color="auto"/>
                <w:left w:val="none" w:sz="0" w:space="0" w:color="auto"/>
                <w:bottom w:val="none" w:sz="0" w:space="0" w:color="auto"/>
                <w:right w:val="none" w:sz="0" w:space="0" w:color="auto"/>
              </w:divBdr>
              <w:divsChild>
                <w:div w:id="184832564">
                  <w:marLeft w:val="0"/>
                  <w:marRight w:val="0"/>
                  <w:marTop w:val="0"/>
                  <w:marBottom w:val="0"/>
                  <w:divBdr>
                    <w:top w:val="none" w:sz="0" w:space="0" w:color="auto"/>
                    <w:left w:val="none" w:sz="0" w:space="0" w:color="auto"/>
                    <w:bottom w:val="none" w:sz="0" w:space="0" w:color="auto"/>
                    <w:right w:val="none" w:sz="0" w:space="0" w:color="auto"/>
                  </w:divBdr>
                  <w:divsChild>
                    <w:div w:id="1148673558">
                      <w:marLeft w:val="0"/>
                      <w:marRight w:val="0"/>
                      <w:marTop w:val="0"/>
                      <w:marBottom w:val="0"/>
                      <w:divBdr>
                        <w:top w:val="none" w:sz="0" w:space="0" w:color="auto"/>
                        <w:left w:val="none" w:sz="0" w:space="0" w:color="auto"/>
                        <w:bottom w:val="none" w:sz="0" w:space="0" w:color="auto"/>
                        <w:right w:val="none" w:sz="0" w:space="0" w:color="auto"/>
                      </w:divBdr>
                      <w:divsChild>
                        <w:div w:id="529532079">
                          <w:marLeft w:val="0"/>
                          <w:marRight w:val="0"/>
                          <w:marTop w:val="0"/>
                          <w:marBottom w:val="0"/>
                          <w:divBdr>
                            <w:top w:val="none" w:sz="0" w:space="0" w:color="auto"/>
                            <w:left w:val="none" w:sz="0" w:space="0" w:color="auto"/>
                            <w:bottom w:val="none" w:sz="0" w:space="0" w:color="auto"/>
                            <w:right w:val="none" w:sz="0" w:space="0" w:color="auto"/>
                          </w:divBdr>
                          <w:divsChild>
                            <w:div w:id="12910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4760580">
      <w:bodyDiv w:val="1"/>
      <w:marLeft w:val="0"/>
      <w:marRight w:val="0"/>
      <w:marTop w:val="0"/>
      <w:marBottom w:val="0"/>
      <w:divBdr>
        <w:top w:val="none" w:sz="0" w:space="0" w:color="auto"/>
        <w:left w:val="none" w:sz="0" w:space="0" w:color="auto"/>
        <w:bottom w:val="none" w:sz="0" w:space="0" w:color="auto"/>
        <w:right w:val="none" w:sz="0" w:space="0" w:color="auto"/>
      </w:divBdr>
      <w:divsChild>
        <w:div w:id="1768385965">
          <w:marLeft w:val="0"/>
          <w:marRight w:val="0"/>
          <w:marTop w:val="0"/>
          <w:marBottom w:val="0"/>
          <w:divBdr>
            <w:top w:val="none" w:sz="0" w:space="0" w:color="auto"/>
            <w:left w:val="none" w:sz="0" w:space="0" w:color="auto"/>
            <w:bottom w:val="none" w:sz="0" w:space="0" w:color="auto"/>
            <w:right w:val="none" w:sz="0" w:space="0" w:color="auto"/>
          </w:divBdr>
          <w:divsChild>
            <w:div w:id="867569037">
              <w:marLeft w:val="0"/>
              <w:marRight w:val="0"/>
              <w:marTop w:val="0"/>
              <w:marBottom w:val="0"/>
              <w:divBdr>
                <w:top w:val="none" w:sz="0" w:space="0" w:color="auto"/>
                <w:left w:val="none" w:sz="0" w:space="0" w:color="auto"/>
                <w:bottom w:val="none" w:sz="0" w:space="0" w:color="auto"/>
                <w:right w:val="none" w:sz="0" w:space="0" w:color="auto"/>
              </w:divBdr>
              <w:divsChild>
                <w:div w:id="546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22784822">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71354706">
      <w:bodyDiv w:val="1"/>
      <w:marLeft w:val="0"/>
      <w:marRight w:val="0"/>
      <w:marTop w:val="0"/>
      <w:marBottom w:val="0"/>
      <w:divBdr>
        <w:top w:val="none" w:sz="0" w:space="0" w:color="auto"/>
        <w:left w:val="none" w:sz="0" w:space="0" w:color="auto"/>
        <w:bottom w:val="none" w:sz="0" w:space="0" w:color="auto"/>
        <w:right w:val="none" w:sz="0" w:space="0" w:color="auto"/>
      </w:divBdr>
      <w:divsChild>
        <w:div w:id="1716466096">
          <w:marLeft w:val="0"/>
          <w:marRight w:val="0"/>
          <w:marTop w:val="0"/>
          <w:marBottom w:val="0"/>
          <w:divBdr>
            <w:top w:val="none" w:sz="0" w:space="0" w:color="auto"/>
            <w:left w:val="none" w:sz="0" w:space="0" w:color="auto"/>
            <w:bottom w:val="none" w:sz="0" w:space="0" w:color="auto"/>
            <w:right w:val="none" w:sz="0" w:space="0" w:color="auto"/>
          </w:divBdr>
          <w:divsChild>
            <w:div w:id="447161015">
              <w:marLeft w:val="0"/>
              <w:marRight w:val="0"/>
              <w:marTop w:val="0"/>
              <w:marBottom w:val="0"/>
              <w:divBdr>
                <w:top w:val="none" w:sz="0" w:space="0" w:color="auto"/>
                <w:left w:val="none" w:sz="0" w:space="0" w:color="auto"/>
                <w:bottom w:val="none" w:sz="0" w:space="0" w:color="auto"/>
                <w:right w:val="none" w:sz="0" w:space="0" w:color="auto"/>
              </w:divBdr>
              <w:divsChild>
                <w:div w:id="21328805">
                  <w:marLeft w:val="0"/>
                  <w:marRight w:val="0"/>
                  <w:marTop w:val="0"/>
                  <w:marBottom w:val="0"/>
                  <w:divBdr>
                    <w:top w:val="none" w:sz="0" w:space="0" w:color="auto"/>
                    <w:left w:val="none" w:sz="0" w:space="0" w:color="auto"/>
                    <w:bottom w:val="none" w:sz="0" w:space="0" w:color="auto"/>
                    <w:right w:val="none" w:sz="0" w:space="0" w:color="auto"/>
                  </w:divBdr>
                  <w:divsChild>
                    <w:div w:id="1201700489">
                      <w:marLeft w:val="0"/>
                      <w:marRight w:val="0"/>
                      <w:marTop w:val="0"/>
                      <w:marBottom w:val="0"/>
                      <w:divBdr>
                        <w:top w:val="none" w:sz="0" w:space="0" w:color="auto"/>
                        <w:left w:val="none" w:sz="0" w:space="0" w:color="auto"/>
                        <w:bottom w:val="none" w:sz="0" w:space="0" w:color="auto"/>
                        <w:right w:val="none" w:sz="0" w:space="0" w:color="auto"/>
                      </w:divBdr>
                      <w:divsChild>
                        <w:div w:id="980160261">
                          <w:marLeft w:val="0"/>
                          <w:marRight w:val="0"/>
                          <w:marTop w:val="0"/>
                          <w:marBottom w:val="0"/>
                          <w:divBdr>
                            <w:top w:val="none" w:sz="0" w:space="0" w:color="auto"/>
                            <w:left w:val="none" w:sz="0" w:space="0" w:color="auto"/>
                            <w:bottom w:val="none" w:sz="0" w:space="0" w:color="auto"/>
                            <w:right w:val="none" w:sz="0" w:space="0" w:color="auto"/>
                          </w:divBdr>
                          <w:divsChild>
                            <w:div w:id="9246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671150">
      <w:bodyDiv w:val="1"/>
      <w:marLeft w:val="0"/>
      <w:marRight w:val="0"/>
      <w:marTop w:val="0"/>
      <w:marBottom w:val="0"/>
      <w:divBdr>
        <w:top w:val="none" w:sz="0" w:space="0" w:color="auto"/>
        <w:left w:val="none" w:sz="0" w:space="0" w:color="auto"/>
        <w:bottom w:val="none" w:sz="0" w:space="0" w:color="auto"/>
        <w:right w:val="none" w:sz="0" w:space="0" w:color="auto"/>
      </w:divBdr>
      <w:divsChild>
        <w:div w:id="1516530554">
          <w:marLeft w:val="0"/>
          <w:marRight w:val="0"/>
          <w:marTop w:val="0"/>
          <w:marBottom w:val="0"/>
          <w:divBdr>
            <w:top w:val="none" w:sz="0" w:space="0" w:color="auto"/>
            <w:left w:val="none" w:sz="0" w:space="0" w:color="auto"/>
            <w:bottom w:val="none" w:sz="0" w:space="0" w:color="auto"/>
            <w:right w:val="none" w:sz="0" w:space="0" w:color="auto"/>
          </w:divBdr>
          <w:divsChild>
            <w:div w:id="1172178940">
              <w:marLeft w:val="0"/>
              <w:marRight w:val="0"/>
              <w:marTop w:val="0"/>
              <w:marBottom w:val="0"/>
              <w:divBdr>
                <w:top w:val="none" w:sz="0" w:space="0" w:color="auto"/>
                <w:left w:val="none" w:sz="0" w:space="0" w:color="auto"/>
                <w:bottom w:val="none" w:sz="0" w:space="0" w:color="auto"/>
                <w:right w:val="none" w:sz="0" w:space="0" w:color="auto"/>
              </w:divBdr>
              <w:divsChild>
                <w:div w:id="1415855750">
                  <w:marLeft w:val="0"/>
                  <w:marRight w:val="0"/>
                  <w:marTop w:val="0"/>
                  <w:marBottom w:val="0"/>
                  <w:divBdr>
                    <w:top w:val="none" w:sz="0" w:space="0" w:color="auto"/>
                    <w:left w:val="none" w:sz="0" w:space="0" w:color="auto"/>
                    <w:bottom w:val="none" w:sz="0" w:space="0" w:color="auto"/>
                    <w:right w:val="none" w:sz="0" w:space="0" w:color="auto"/>
                  </w:divBdr>
                  <w:divsChild>
                    <w:div w:id="1493375153">
                      <w:marLeft w:val="0"/>
                      <w:marRight w:val="0"/>
                      <w:marTop w:val="0"/>
                      <w:marBottom w:val="0"/>
                      <w:divBdr>
                        <w:top w:val="none" w:sz="0" w:space="0" w:color="auto"/>
                        <w:left w:val="none" w:sz="0" w:space="0" w:color="auto"/>
                        <w:bottom w:val="none" w:sz="0" w:space="0" w:color="auto"/>
                        <w:right w:val="none" w:sz="0" w:space="0" w:color="auto"/>
                      </w:divBdr>
                      <w:divsChild>
                        <w:div w:id="286400139">
                          <w:marLeft w:val="0"/>
                          <w:marRight w:val="0"/>
                          <w:marTop w:val="0"/>
                          <w:marBottom w:val="0"/>
                          <w:divBdr>
                            <w:top w:val="none" w:sz="0" w:space="0" w:color="auto"/>
                            <w:left w:val="none" w:sz="0" w:space="0" w:color="auto"/>
                            <w:bottom w:val="none" w:sz="0" w:space="0" w:color="auto"/>
                            <w:right w:val="none" w:sz="0" w:space="0" w:color="auto"/>
                          </w:divBdr>
                          <w:divsChild>
                            <w:div w:id="7486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8216335">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493064649">
      <w:bodyDiv w:val="1"/>
      <w:marLeft w:val="0"/>
      <w:marRight w:val="0"/>
      <w:marTop w:val="0"/>
      <w:marBottom w:val="0"/>
      <w:divBdr>
        <w:top w:val="none" w:sz="0" w:space="0" w:color="auto"/>
        <w:left w:val="none" w:sz="0" w:space="0" w:color="auto"/>
        <w:bottom w:val="none" w:sz="0" w:space="0" w:color="auto"/>
        <w:right w:val="none" w:sz="0" w:space="0" w:color="auto"/>
      </w:divBdr>
      <w:divsChild>
        <w:div w:id="2042365264">
          <w:marLeft w:val="0"/>
          <w:marRight w:val="0"/>
          <w:marTop w:val="0"/>
          <w:marBottom w:val="0"/>
          <w:divBdr>
            <w:top w:val="none" w:sz="0" w:space="0" w:color="auto"/>
            <w:left w:val="none" w:sz="0" w:space="0" w:color="auto"/>
            <w:bottom w:val="none" w:sz="0" w:space="0" w:color="auto"/>
            <w:right w:val="none" w:sz="0" w:space="0" w:color="auto"/>
          </w:divBdr>
          <w:divsChild>
            <w:div w:id="17161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41374146">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2606</TotalTime>
  <Pages>51</Pages>
  <Words>8076</Words>
  <Characters>46037</Characters>
  <Application>Microsoft Office Word</Application>
  <DocSecurity>0</DocSecurity>
  <Lines>383</Lines>
  <Paragraphs>108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54005</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Ayşegül Toptaş</cp:lastModifiedBy>
  <cp:revision>846</cp:revision>
  <cp:lastPrinted>2017-05-09T13:29:00Z</cp:lastPrinted>
  <dcterms:created xsi:type="dcterms:W3CDTF">2023-12-06T11:21:00Z</dcterms:created>
  <dcterms:modified xsi:type="dcterms:W3CDTF">2024-06-07T12:16:00Z</dcterms:modified>
</cp:coreProperties>
</file>