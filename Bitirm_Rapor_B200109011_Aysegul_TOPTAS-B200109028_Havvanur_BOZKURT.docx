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63D3386E" w14:textId="1EA377C1" w:rsidR="007C084D" w:rsidRDefault="00A57069" w:rsidP="00916FE5">
      <w:pPr>
        <w:pStyle w:val="KapakMakaleBasligiSau"/>
        <w:spacing w:before="0"/>
      </w:pPr>
      <w:r>
        <w:t>DERİN ÖĞRENME YÖNTEMİ KULLANILARAK EL YAZISININ DİJİTALE ÇEVRİLMESİ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4110AA02"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Tasarımı</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7777777" w:rsidR="00A57069" w:rsidRDefault="00A57069" w:rsidP="00916FE5">
      <w:pPr>
        <w:pStyle w:val="KapakMakaleBasligiSau"/>
        <w:spacing w:before="0"/>
      </w:pPr>
      <w:r>
        <w:t>DERİN ÖĞRENME YÖNTEMİ KULLANILARAK EL YAZISININ DİJİTALE ÇEVRİLMESİ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4B5FBB8C"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Tasarımı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77777777"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2E10D034" w14:textId="77777777" w:rsidR="00601E10"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0D5BA341" w14:textId="21FEC9F5" w:rsidR="00601E10"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15C3EC6C" w14:textId="2F171037" w:rsidR="00A96D67" w:rsidRDefault="00A96D67" w:rsidP="00E81594">
      <w:pPr>
        <w:pStyle w:val="ekillerTablosu"/>
        <w:rPr>
          <w:rFonts w:asciiTheme="minorHAnsi" w:eastAsiaTheme="minorEastAsia" w:hAnsiTheme="minorHAnsi" w:cstheme="minorBidi"/>
          <w:noProof/>
          <w:sz w:val="22"/>
          <w:szCs w:val="22"/>
        </w:rPr>
      </w:pPr>
      <w:r>
        <w:fldChar w:fldCharType="begin"/>
      </w:r>
      <w:r>
        <w:instrText xml:space="preserve"> TOC \h \z \c "Şekil 3." </w:instrText>
      </w:r>
      <w:r>
        <w:fldChar w:fldCharType="separate"/>
      </w:r>
      <w:hyperlink w:anchor="_Toc155810514" w:history="1">
        <w:r w:rsidRPr="00FD4806">
          <w:rPr>
            <w:rStyle w:val="Kpr"/>
            <w:noProof/>
          </w:rPr>
          <w:t>Şekil 3. 1 MNIST Veri Seti Örnekleri [1].</w:t>
        </w:r>
        <w:r>
          <w:rPr>
            <w:noProof/>
            <w:webHidden/>
          </w:rPr>
          <w:tab/>
        </w:r>
        <w:r>
          <w:rPr>
            <w:noProof/>
            <w:webHidden/>
          </w:rPr>
          <w:fldChar w:fldCharType="begin"/>
        </w:r>
        <w:r>
          <w:rPr>
            <w:noProof/>
            <w:webHidden/>
          </w:rPr>
          <w:instrText xml:space="preserve"> PAGEREF _Toc155810514 \h </w:instrText>
        </w:r>
        <w:r>
          <w:rPr>
            <w:noProof/>
            <w:webHidden/>
          </w:rPr>
        </w:r>
        <w:r>
          <w:rPr>
            <w:noProof/>
            <w:webHidden/>
          </w:rPr>
          <w:fldChar w:fldCharType="separate"/>
        </w:r>
        <w:r>
          <w:rPr>
            <w:noProof/>
            <w:webHidden/>
          </w:rPr>
          <w:t>14</w:t>
        </w:r>
        <w:r>
          <w:rPr>
            <w:noProof/>
            <w:webHidden/>
          </w:rPr>
          <w:fldChar w:fldCharType="end"/>
        </w:r>
      </w:hyperlink>
    </w:p>
    <w:p w14:paraId="1851A23C" w14:textId="26C9AC02" w:rsidR="00A96D67" w:rsidRDefault="00000000" w:rsidP="00E81594">
      <w:pPr>
        <w:pStyle w:val="ekillerTablosu"/>
        <w:rPr>
          <w:rFonts w:asciiTheme="minorHAnsi" w:eastAsiaTheme="minorEastAsia" w:hAnsiTheme="minorHAnsi" w:cstheme="minorBidi"/>
          <w:noProof/>
          <w:sz w:val="22"/>
          <w:szCs w:val="22"/>
        </w:rPr>
      </w:pPr>
      <w:hyperlink w:anchor="_Toc155810515" w:history="1">
        <w:r w:rsidR="00A96D67" w:rsidRPr="00FD4806">
          <w:rPr>
            <w:rStyle w:val="Kpr"/>
            <w:noProof/>
          </w:rPr>
          <w:t>Şekil 3. 2 EMNIST Veri Seti Örnekleri [1].</w:t>
        </w:r>
        <w:r w:rsidR="00A96D67">
          <w:rPr>
            <w:noProof/>
            <w:webHidden/>
          </w:rPr>
          <w:tab/>
        </w:r>
        <w:r w:rsidR="00A96D67">
          <w:rPr>
            <w:noProof/>
            <w:webHidden/>
          </w:rPr>
          <w:fldChar w:fldCharType="begin"/>
        </w:r>
        <w:r w:rsidR="00A96D67">
          <w:rPr>
            <w:noProof/>
            <w:webHidden/>
          </w:rPr>
          <w:instrText xml:space="preserve"> PAGEREF _Toc155810515 \h </w:instrText>
        </w:r>
        <w:r w:rsidR="00A96D67">
          <w:rPr>
            <w:noProof/>
            <w:webHidden/>
          </w:rPr>
        </w:r>
        <w:r w:rsidR="00A96D67">
          <w:rPr>
            <w:noProof/>
            <w:webHidden/>
          </w:rPr>
          <w:fldChar w:fldCharType="separate"/>
        </w:r>
        <w:r w:rsidR="00A96D67">
          <w:rPr>
            <w:noProof/>
            <w:webHidden/>
          </w:rPr>
          <w:t>15</w:t>
        </w:r>
        <w:r w:rsidR="00A96D67">
          <w:rPr>
            <w:noProof/>
            <w:webHidden/>
          </w:rPr>
          <w:fldChar w:fldCharType="end"/>
        </w:r>
      </w:hyperlink>
    </w:p>
    <w:p w14:paraId="0EC997B7" w14:textId="32D985F8" w:rsidR="00A96D67" w:rsidRDefault="00000000" w:rsidP="00E81594">
      <w:pPr>
        <w:pStyle w:val="ekillerTablosu"/>
        <w:rPr>
          <w:rFonts w:asciiTheme="minorHAnsi" w:eastAsiaTheme="minorEastAsia" w:hAnsiTheme="minorHAnsi" w:cstheme="minorBidi"/>
          <w:noProof/>
          <w:sz w:val="22"/>
          <w:szCs w:val="22"/>
        </w:rPr>
      </w:pPr>
      <w:hyperlink w:anchor="_Toc155810516" w:history="1">
        <w:r w:rsidR="00A96D67" w:rsidRPr="00FD4806">
          <w:rPr>
            <w:rStyle w:val="Kpr"/>
            <w:noProof/>
          </w:rPr>
          <w:t>Şekil 3. 3 Sistemin Genel Çalışma Şeması</w:t>
        </w:r>
        <w:r w:rsidR="00A96D67">
          <w:rPr>
            <w:noProof/>
            <w:webHidden/>
          </w:rPr>
          <w:tab/>
        </w:r>
        <w:r w:rsidR="00A96D67">
          <w:rPr>
            <w:noProof/>
            <w:webHidden/>
          </w:rPr>
          <w:fldChar w:fldCharType="begin"/>
        </w:r>
        <w:r w:rsidR="00A96D67">
          <w:rPr>
            <w:noProof/>
            <w:webHidden/>
          </w:rPr>
          <w:instrText xml:space="preserve"> PAGEREF _Toc155810516 \h </w:instrText>
        </w:r>
        <w:r w:rsidR="00A96D67">
          <w:rPr>
            <w:noProof/>
            <w:webHidden/>
          </w:rPr>
        </w:r>
        <w:r w:rsidR="00A96D67">
          <w:rPr>
            <w:noProof/>
            <w:webHidden/>
          </w:rPr>
          <w:fldChar w:fldCharType="separate"/>
        </w:r>
        <w:r w:rsidR="00A96D67">
          <w:rPr>
            <w:noProof/>
            <w:webHidden/>
          </w:rPr>
          <w:t>16</w:t>
        </w:r>
        <w:r w:rsidR="00A96D67">
          <w:rPr>
            <w:noProof/>
            <w:webHidden/>
          </w:rPr>
          <w:fldChar w:fldCharType="end"/>
        </w:r>
      </w:hyperlink>
    </w:p>
    <w:p w14:paraId="66CDF8A2" w14:textId="6A450B25" w:rsidR="00A96D67" w:rsidRDefault="00000000" w:rsidP="00E81594">
      <w:pPr>
        <w:pStyle w:val="ekillerTablosu"/>
        <w:rPr>
          <w:rFonts w:asciiTheme="minorHAnsi" w:eastAsiaTheme="minorEastAsia" w:hAnsiTheme="minorHAnsi" w:cstheme="minorBidi"/>
          <w:noProof/>
          <w:sz w:val="22"/>
          <w:szCs w:val="22"/>
        </w:rPr>
      </w:pPr>
      <w:hyperlink w:anchor="_Toc155810517" w:history="1">
        <w:r w:rsidR="00A96D67" w:rsidRPr="00FD4806">
          <w:rPr>
            <w:rStyle w:val="Kpr"/>
            <w:noProof/>
          </w:rPr>
          <w:t>Şekil 3. 4 Segmentasyon Örneği</w:t>
        </w:r>
        <w:r w:rsidR="00A96D67">
          <w:rPr>
            <w:noProof/>
            <w:webHidden/>
          </w:rPr>
          <w:tab/>
        </w:r>
        <w:r w:rsidR="00A96D67">
          <w:rPr>
            <w:noProof/>
            <w:webHidden/>
          </w:rPr>
          <w:fldChar w:fldCharType="begin"/>
        </w:r>
        <w:r w:rsidR="00A96D67">
          <w:rPr>
            <w:noProof/>
            <w:webHidden/>
          </w:rPr>
          <w:instrText xml:space="preserve"> PAGEREF _Toc155810517 \h </w:instrText>
        </w:r>
        <w:r w:rsidR="00A96D67">
          <w:rPr>
            <w:noProof/>
            <w:webHidden/>
          </w:rPr>
        </w:r>
        <w:r w:rsidR="00A96D67">
          <w:rPr>
            <w:noProof/>
            <w:webHidden/>
          </w:rPr>
          <w:fldChar w:fldCharType="separate"/>
        </w:r>
        <w:r w:rsidR="00A96D67">
          <w:rPr>
            <w:noProof/>
            <w:webHidden/>
          </w:rPr>
          <w:t>17</w:t>
        </w:r>
        <w:r w:rsidR="00A96D67">
          <w:rPr>
            <w:noProof/>
            <w:webHidden/>
          </w:rPr>
          <w:fldChar w:fldCharType="end"/>
        </w:r>
      </w:hyperlink>
    </w:p>
    <w:p w14:paraId="6954E8C7" w14:textId="77777777" w:rsidR="00A96D67" w:rsidRDefault="00A96D67" w:rsidP="00C2148F">
      <w:pPr>
        <w:pStyle w:val="BaslikBosluklari"/>
        <w:rPr>
          <w:noProof/>
        </w:rPr>
      </w:pPr>
      <w:r>
        <w:fldChar w:fldCharType="end"/>
      </w:r>
      <w:r>
        <w:fldChar w:fldCharType="begin"/>
      </w:r>
      <w:r>
        <w:instrText xml:space="preserve"> TOC \h \z \c "Şekil 4." </w:instrText>
      </w:r>
      <w:r>
        <w:fldChar w:fldCharType="separate"/>
      </w:r>
    </w:p>
    <w:p w14:paraId="797300B7" w14:textId="66AECDAF" w:rsidR="00A96D67" w:rsidRDefault="00000000" w:rsidP="00E81594">
      <w:pPr>
        <w:pStyle w:val="ekillerTablosu"/>
        <w:rPr>
          <w:rFonts w:asciiTheme="minorHAnsi" w:eastAsiaTheme="minorEastAsia" w:hAnsiTheme="minorHAnsi" w:cstheme="minorBidi"/>
          <w:noProof/>
          <w:sz w:val="22"/>
          <w:szCs w:val="22"/>
        </w:rPr>
      </w:pPr>
      <w:hyperlink w:anchor="_Toc155810519" w:history="1">
        <w:r w:rsidR="00A96D67" w:rsidRPr="00F955E6">
          <w:rPr>
            <w:rStyle w:val="Kpr"/>
            <w:noProof/>
          </w:rPr>
          <w:t>Şekil 4. 1 MNIST Test Verisi Örnekleri ve Tahmin/Gerçek Etiketleri</w:t>
        </w:r>
        <w:r w:rsidR="00A96D67">
          <w:rPr>
            <w:noProof/>
            <w:webHidden/>
          </w:rPr>
          <w:tab/>
        </w:r>
        <w:r w:rsidR="00A96D67">
          <w:rPr>
            <w:noProof/>
            <w:webHidden/>
          </w:rPr>
          <w:fldChar w:fldCharType="begin"/>
        </w:r>
        <w:r w:rsidR="00A96D67">
          <w:rPr>
            <w:noProof/>
            <w:webHidden/>
          </w:rPr>
          <w:instrText xml:space="preserve"> PAGEREF _Toc155810519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4BEF784C" w14:textId="7C638C80" w:rsidR="00A96D67" w:rsidRDefault="00000000" w:rsidP="00E81594">
      <w:pPr>
        <w:pStyle w:val="ekillerTablosu"/>
        <w:rPr>
          <w:rFonts w:asciiTheme="minorHAnsi" w:eastAsiaTheme="minorEastAsia" w:hAnsiTheme="minorHAnsi" w:cstheme="minorBidi"/>
          <w:noProof/>
          <w:sz w:val="22"/>
          <w:szCs w:val="22"/>
        </w:rPr>
      </w:pPr>
      <w:hyperlink w:anchor="_Toc155810520" w:history="1">
        <w:r w:rsidR="00A96D67" w:rsidRPr="00F955E6">
          <w:rPr>
            <w:rStyle w:val="Kpr"/>
            <w:noProof/>
          </w:rPr>
          <w:t>Şekil 4. 2 El Yazısı Örneklerinin Orijinal ve Normalizasyon Sonrası Görüntüleri</w:t>
        </w:r>
        <w:r w:rsidR="00A96D67">
          <w:rPr>
            <w:noProof/>
            <w:webHidden/>
          </w:rPr>
          <w:tab/>
        </w:r>
        <w:r w:rsidR="00A96D67">
          <w:rPr>
            <w:noProof/>
            <w:webHidden/>
          </w:rPr>
          <w:fldChar w:fldCharType="begin"/>
        </w:r>
        <w:r w:rsidR="00A96D67">
          <w:rPr>
            <w:noProof/>
            <w:webHidden/>
          </w:rPr>
          <w:instrText xml:space="preserve"> PAGEREF _Toc155810520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3CE6D35A" w14:textId="0A631CDD" w:rsidR="00A96D67" w:rsidRDefault="00000000" w:rsidP="00E81594">
      <w:pPr>
        <w:pStyle w:val="ekillerTablosu"/>
        <w:rPr>
          <w:rFonts w:asciiTheme="minorHAnsi" w:eastAsiaTheme="minorEastAsia" w:hAnsiTheme="minorHAnsi" w:cstheme="minorBidi"/>
          <w:noProof/>
          <w:sz w:val="22"/>
          <w:szCs w:val="22"/>
        </w:rPr>
      </w:pPr>
      <w:hyperlink w:anchor="_Toc155810521" w:history="1">
        <w:r w:rsidR="00A96D67" w:rsidRPr="00F955E6">
          <w:rPr>
            <w:rStyle w:val="Kpr"/>
            <w:noProof/>
          </w:rPr>
          <w:t>Şekil 4. 3 El Yazısı Örneklerinin Orijinal ve Ön İşleme Sonrası Görüntüleri</w:t>
        </w:r>
        <w:r w:rsidR="00A96D67">
          <w:rPr>
            <w:noProof/>
            <w:webHidden/>
          </w:rPr>
          <w:tab/>
        </w:r>
        <w:r w:rsidR="00A96D67">
          <w:rPr>
            <w:noProof/>
            <w:webHidden/>
          </w:rPr>
          <w:fldChar w:fldCharType="begin"/>
        </w:r>
        <w:r w:rsidR="00A96D67">
          <w:rPr>
            <w:noProof/>
            <w:webHidden/>
          </w:rPr>
          <w:instrText xml:space="preserve"> PAGEREF _Toc155810521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7E46F211" w14:textId="1C451C61" w:rsidR="00A96D67" w:rsidRDefault="00000000" w:rsidP="00E81594">
      <w:pPr>
        <w:pStyle w:val="ekillerTablosu"/>
        <w:rPr>
          <w:rFonts w:asciiTheme="minorHAnsi" w:eastAsiaTheme="minorEastAsia" w:hAnsiTheme="minorHAnsi" w:cstheme="minorBidi"/>
          <w:noProof/>
          <w:sz w:val="22"/>
          <w:szCs w:val="22"/>
        </w:rPr>
      </w:pPr>
      <w:hyperlink w:anchor="_Toc155810522" w:history="1">
        <w:r w:rsidR="00A96D67" w:rsidRPr="00F955E6">
          <w:rPr>
            <w:rStyle w:val="Kpr"/>
            <w:noProof/>
          </w:rPr>
          <w:t>Şekil 4. 4 Ön İşleme Sonrasında Elde Edilen Görüntülerin Sınıflandırma Sonucundaki Etiket Tahminleri</w:t>
        </w:r>
        <w:r w:rsidR="00A96D67">
          <w:rPr>
            <w:noProof/>
            <w:webHidden/>
          </w:rPr>
          <w:tab/>
        </w:r>
        <w:r w:rsidR="00A96D67">
          <w:rPr>
            <w:noProof/>
            <w:webHidden/>
          </w:rPr>
          <w:fldChar w:fldCharType="begin"/>
        </w:r>
        <w:r w:rsidR="00A96D67">
          <w:rPr>
            <w:noProof/>
            <w:webHidden/>
          </w:rPr>
          <w:instrText xml:space="preserve"> PAGEREF _Toc155810522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02C1763B" w14:textId="0AB2A62F" w:rsidR="00A96D67" w:rsidRDefault="00000000" w:rsidP="00E81594">
      <w:pPr>
        <w:pStyle w:val="ekillerTablosu"/>
        <w:rPr>
          <w:rFonts w:asciiTheme="minorHAnsi" w:eastAsiaTheme="minorEastAsia" w:hAnsiTheme="minorHAnsi" w:cstheme="minorBidi"/>
          <w:noProof/>
          <w:sz w:val="22"/>
          <w:szCs w:val="22"/>
        </w:rPr>
      </w:pPr>
      <w:hyperlink w:anchor="_Toc155810523" w:history="1">
        <w:r w:rsidR="00A96D67" w:rsidRPr="00F955E6">
          <w:rPr>
            <w:rStyle w:val="Kpr"/>
            <w:noProof/>
          </w:rPr>
          <w:t>Şekil 4. 5 EMNIST Veri Setinin Görselleştirilmiş Örnekleri</w:t>
        </w:r>
        <w:r w:rsidR="00A96D67">
          <w:rPr>
            <w:noProof/>
            <w:webHidden/>
          </w:rPr>
          <w:tab/>
        </w:r>
        <w:r w:rsidR="00A96D67">
          <w:rPr>
            <w:noProof/>
            <w:webHidden/>
          </w:rPr>
          <w:fldChar w:fldCharType="begin"/>
        </w:r>
        <w:r w:rsidR="00A96D67">
          <w:rPr>
            <w:noProof/>
            <w:webHidden/>
          </w:rPr>
          <w:instrText xml:space="preserve"> PAGEREF _Toc155810523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52E1793E" w14:textId="2D055D9D" w:rsidR="00A96D67" w:rsidRDefault="00000000" w:rsidP="00E81594">
      <w:pPr>
        <w:pStyle w:val="ekillerTablosu"/>
        <w:rPr>
          <w:rFonts w:asciiTheme="minorHAnsi" w:eastAsiaTheme="minorEastAsia" w:hAnsiTheme="minorHAnsi" w:cstheme="minorBidi"/>
          <w:noProof/>
          <w:sz w:val="22"/>
          <w:szCs w:val="22"/>
        </w:rPr>
      </w:pPr>
      <w:hyperlink w:anchor="_Toc155810524" w:history="1">
        <w:r w:rsidR="00A96D67" w:rsidRPr="00F955E6">
          <w:rPr>
            <w:rStyle w:val="Kpr"/>
            <w:noProof/>
          </w:rPr>
          <w:t>Şekil 4. 6 EMNIST Test Verilerinden Örnek Görüntüler ve Etiket Tahminleri</w:t>
        </w:r>
        <w:r w:rsidR="00A96D67">
          <w:rPr>
            <w:noProof/>
            <w:webHidden/>
          </w:rPr>
          <w:tab/>
        </w:r>
        <w:r w:rsidR="00A96D67">
          <w:rPr>
            <w:noProof/>
            <w:webHidden/>
          </w:rPr>
          <w:fldChar w:fldCharType="begin"/>
        </w:r>
        <w:r w:rsidR="00A96D67">
          <w:rPr>
            <w:noProof/>
            <w:webHidden/>
          </w:rPr>
          <w:instrText xml:space="preserve"> PAGEREF _Toc155810524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568FEA22" w14:textId="6ACF64B3" w:rsidR="0083037B" w:rsidRDefault="0083037B" w:rsidP="00E81594">
      <w:pPr>
        <w:pStyle w:val="ekillerTablosu"/>
        <w:rPr>
          <w:rFonts w:asciiTheme="minorHAnsi" w:eastAsiaTheme="minorEastAsia" w:hAnsiTheme="minorHAnsi" w:cstheme="minorBidi"/>
          <w:noProof/>
          <w:sz w:val="22"/>
          <w:szCs w:val="22"/>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55809984" w:history="1">
        <w:r w:rsidRPr="005B0953">
          <w:rPr>
            <w:rStyle w:val="Kpr"/>
            <w:noProof/>
          </w:rPr>
          <w:t>Tablo 1 CNN Mimarisi Özeti</w:t>
        </w:r>
        <w:r>
          <w:rPr>
            <w:noProof/>
            <w:webHidden/>
          </w:rPr>
          <w:tab/>
        </w:r>
        <w:r>
          <w:rPr>
            <w:noProof/>
            <w:webHidden/>
          </w:rPr>
          <w:fldChar w:fldCharType="begin"/>
        </w:r>
        <w:r>
          <w:rPr>
            <w:noProof/>
            <w:webHidden/>
          </w:rPr>
          <w:instrText xml:space="preserve"> PAGEREF _Toc155809984 \h </w:instrText>
        </w:r>
        <w:r>
          <w:rPr>
            <w:noProof/>
            <w:webHidden/>
          </w:rPr>
        </w:r>
        <w:r>
          <w:rPr>
            <w:noProof/>
            <w:webHidden/>
          </w:rPr>
          <w:fldChar w:fldCharType="separate"/>
        </w:r>
        <w:r>
          <w:rPr>
            <w:noProof/>
            <w:webHidden/>
          </w:rPr>
          <w:t>19</w:t>
        </w:r>
        <w:r>
          <w:rPr>
            <w:noProof/>
            <w:webHidden/>
          </w:rPr>
          <w:fldChar w:fldCharType="end"/>
        </w:r>
      </w:hyperlink>
    </w:p>
    <w:p w14:paraId="6A15F17E" w14:textId="503949F6" w:rsidR="0083037B" w:rsidRDefault="00000000" w:rsidP="00E81594">
      <w:pPr>
        <w:pStyle w:val="ekillerTablosu"/>
        <w:rPr>
          <w:rFonts w:asciiTheme="minorHAnsi" w:eastAsiaTheme="minorEastAsia" w:hAnsiTheme="minorHAnsi" w:cstheme="minorBidi"/>
          <w:noProof/>
          <w:sz w:val="22"/>
          <w:szCs w:val="22"/>
        </w:rPr>
      </w:pPr>
      <w:hyperlink w:anchor="_Toc155809985" w:history="1">
        <w:r w:rsidR="0083037B" w:rsidRPr="005B0953">
          <w:rPr>
            <w:rStyle w:val="Kpr"/>
            <w:noProof/>
          </w:rPr>
          <w:t>Tablo 2 MNIST ve EMNIST Veri Setleri Performans Metrikleri Sonuçları</w:t>
        </w:r>
        <w:r w:rsidR="0083037B">
          <w:rPr>
            <w:noProof/>
            <w:webHidden/>
          </w:rPr>
          <w:tab/>
        </w:r>
        <w:r w:rsidR="0083037B">
          <w:rPr>
            <w:noProof/>
            <w:webHidden/>
          </w:rPr>
          <w:fldChar w:fldCharType="begin"/>
        </w:r>
        <w:r w:rsidR="0083037B">
          <w:rPr>
            <w:noProof/>
            <w:webHidden/>
          </w:rPr>
          <w:instrText xml:space="preserve"> PAGEREF _Toc155809985 \h </w:instrText>
        </w:r>
        <w:r w:rsidR="0083037B">
          <w:rPr>
            <w:noProof/>
            <w:webHidden/>
          </w:rPr>
        </w:r>
        <w:r w:rsidR="0083037B">
          <w:rPr>
            <w:noProof/>
            <w:webHidden/>
          </w:rPr>
          <w:fldChar w:fldCharType="separate"/>
        </w:r>
        <w:r w:rsidR="0083037B">
          <w:rPr>
            <w:noProof/>
            <w:webHidden/>
          </w:rPr>
          <w:t>21</w:t>
        </w:r>
        <w:r w:rsidR="0083037B">
          <w:rPr>
            <w:noProof/>
            <w:webHidden/>
          </w:rPr>
          <w:fldChar w:fldCharType="end"/>
        </w:r>
      </w:hyperlink>
    </w:p>
    <w:p w14:paraId="3EA8BC94" w14:textId="5FCA204D"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4CFFA259" w14:textId="63F42BB4" w:rsidR="00324EF6" w:rsidRPr="00F073C7" w:rsidRDefault="00324EF6" w:rsidP="00C2148F">
      <w:pPr>
        <w:pStyle w:val="BaslikBosluklari"/>
        <w:rPr>
          <w:rFonts w:eastAsia="Calibri"/>
          <w:lang w:val="en-US"/>
        </w:rPr>
      </w:pP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1ACFBA4"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w:t>
      </w:r>
      <w:r w:rsidR="008924CF" w:rsidRPr="00186A3B">
        <w:rPr>
          <w:rFonts w:ascii="Times New Roman" w:hAnsi="Times New Roman"/>
          <w:sz w:val="24"/>
        </w:rPr>
        <w:t xml:space="preserve"> tanıma</w:t>
      </w:r>
      <w:r w:rsidR="004D7C06" w:rsidRPr="00186A3B">
        <w:rPr>
          <w:rFonts w:ascii="Times New Roman" w:hAnsi="Times New Roman"/>
          <w:sz w:val="24"/>
        </w:rPr>
        <w:t xml:space="preserve">, harf, rakam, dijital, makine öğrenmesi, derin öğrenme </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r w:rsidR="005F1EFF" w:rsidRPr="00186A3B">
        <w:rPr>
          <w:rFonts w:ascii="Times New Roman" w:hAnsi="Times New Roman"/>
          <w:sz w:val="24"/>
        </w:rPr>
        <w:t>Kağıt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F739B98" w:rsidR="00BF3BF7"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r w:rsidR="005F1EFF" w:rsidRPr="00186A3B">
        <w:rPr>
          <w:rFonts w:ascii="Times New Roman" w:hAnsi="Times New Roman"/>
          <w:sz w:val="24"/>
        </w:rPr>
        <w:t xml:space="preserve">kağıt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5E40C6" w:rsidRPr="00186A3B">
        <w:rPr>
          <w:rFonts w:ascii="Times New Roman" w:hAnsi="Times New Roman"/>
          <w:sz w:val="24"/>
        </w:rPr>
        <w:t xml:space="preserve"> ön işleme,</w:t>
      </w:r>
      <w:r w:rsidR="00BF3BF7" w:rsidRPr="00186A3B">
        <w:rPr>
          <w:rFonts w:ascii="Times New Roman" w:hAnsi="Times New Roman"/>
          <w:sz w:val="24"/>
        </w:rPr>
        <w:t xml:space="preserve"> 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2229FBAA" w14:textId="35E6E940" w:rsidR="00F74BB0" w:rsidRPr="00186A3B" w:rsidRDefault="00F74BB0" w:rsidP="00CE636D">
      <w:pPr>
        <w:spacing w:after="0" w:line="240" w:lineRule="auto"/>
        <w:jc w:val="both"/>
        <w:rPr>
          <w:rFonts w:ascii="Times New Roman" w:hAnsi="Times New Roman"/>
          <w:sz w:val="24"/>
        </w:rPr>
      </w:pPr>
    </w:p>
    <w:p w14:paraId="43B0D563" w14:textId="4FAD0F43" w:rsidR="00F76F55" w:rsidRPr="00186A3B" w:rsidRDefault="004C674C"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w:t>
      </w:r>
      <w:r w:rsidRPr="00186A3B">
        <w:rPr>
          <w:rFonts w:ascii="Times New Roman" w:hAnsi="Times New Roman"/>
          <w:sz w:val="24"/>
        </w:rPr>
        <w:t xml:space="preserve"> kapsamında segmentasyon ve birleştirme aşamaları gerçekleştirilmediğinden sadece karakter sınıflandırma işlemi yapılmıştır. Bu</w:t>
      </w:r>
      <w:r w:rsidR="00D53166" w:rsidRPr="00186A3B">
        <w:rPr>
          <w:rFonts w:ascii="Times New Roman" w:hAnsi="Times New Roman"/>
          <w:sz w:val="24"/>
        </w:rPr>
        <w:t xml:space="preserve"> işlem</w:t>
      </w:r>
      <w:r w:rsidRPr="00186A3B">
        <w:rPr>
          <w:rFonts w:ascii="Times New Roman" w:hAnsi="Times New Roman"/>
          <w:sz w:val="24"/>
        </w:rPr>
        <w:t>de</w:t>
      </w:r>
      <w:r w:rsidR="002D64F9" w:rsidRPr="00186A3B">
        <w:rPr>
          <w:rFonts w:ascii="Times New Roman" w:hAnsi="Times New Roman"/>
          <w:sz w:val="24"/>
        </w:rPr>
        <w:t xml:space="preserve"> hem MNIST ve EMNIST test verileri hem de ö</w:t>
      </w:r>
      <w:r w:rsidR="005E40C6" w:rsidRPr="00186A3B">
        <w:rPr>
          <w:rFonts w:ascii="Times New Roman" w:hAnsi="Times New Roman"/>
          <w:sz w:val="24"/>
        </w:rPr>
        <w:t>zel</w:t>
      </w:r>
      <w:r w:rsidR="002D64F9" w:rsidRPr="00186A3B">
        <w:rPr>
          <w:rFonts w:ascii="Times New Roman" w:hAnsi="Times New Roman"/>
          <w:sz w:val="24"/>
        </w:rPr>
        <w:t xml:space="preserve"> olarak oluşturulmuş test verileri </w:t>
      </w:r>
      <w:r w:rsidRPr="00186A3B">
        <w:rPr>
          <w:rFonts w:ascii="Times New Roman" w:hAnsi="Times New Roman"/>
          <w:sz w:val="24"/>
        </w:rPr>
        <w:t>kullanılarak</w:t>
      </w:r>
      <w:r w:rsidR="002D64F9" w:rsidRPr="00186A3B">
        <w:rPr>
          <w:rFonts w:ascii="Times New Roman" w:hAnsi="Times New Roman"/>
          <w:sz w:val="24"/>
        </w:rPr>
        <w:t xml:space="preserve"> yapılan etiket tahmin sonuçları görsellerle sunulmuştur.</w:t>
      </w:r>
      <w:r w:rsidR="00AF5BCA" w:rsidRPr="00186A3B">
        <w:rPr>
          <w:rFonts w:ascii="Times New Roman" w:hAnsi="Times New Roman"/>
          <w:sz w:val="24"/>
        </w:rPr>
        <w:t xml:space="preserve"> MNIST veri seti için eğitim başarısı %98, test başarısı ise %99; EMNIST veri seti için eğitim başarısı %93, test başarısı ise %96 olarak elde edilmiştir. </w:t>
      </w:r>
      <w:r w:rsidR="00F76F55" w:rsidRPr="00186A3B">
        <w:rPr>
          <w:rFonts w:ascii="Times New Roman" w:hAnsi="Times New Roman"/>
          <w:sz w:val="24"/>
        </w:rPr>
        <w:t>Son olarak</w:t>
      </w:r>
      <w:r w:rsidR="00AF5BCA" w:rsidRPr="00186A3B">
        <w:rPr>
          <w:rFonts w:ascii="Times New Roman" w:hAnsi="Times New Roman"/>
          <w:sz w:val="24"/>
        </w:rPr>
        <w:t xml:space="preserve"> </w:t>
      </w:r>
      <w:r w:rsidR="005E40C6" w:rsidRPr="00186A3B">
        <w:rPr>
          <w:rFonts w:ascii="Times New Roman" w:hAnsi="Times New Roman"/>
          <w:sz w:val="24"/>
        </w:rPr>
        <w:t xml:space="preserve">sistemdeki </w:t>
      </w:r>
      <w:r w:rsidR="002D64F9" w:rsidRPr="00186A3B">
        <w:rPr>
          <w:rFonts w:ascii="Times New Roman" w:hAnsi="Times New Roman"/>
          <w:sz w:val="24"/>
        </w:rPr>
        <w:t>eksikler ve gelecek</w:t>
      </w:r>
      <w:r w:rsidR="005E40C6" w:rsidRPr="00186A3B">
        <w:rPr>
          <w:rFonts w:ascii="Times New Roman" w:hAnsi="Times New Roman"/>
          <w:sz w:val="24"/>
        </w:rPr>
        <w:t>teki</w:t>
      </w:r>
      <w:r w:rsidR="002D64F9" w:rsidRPr="00186A3B">
        <w:rPr>
          <w:rFonts w:ascii="Times New Roman" w:hAnsi="Times New Roman"/>
          <w:sz w:val="24"/>
        </w:rPr>
        <w:t xml:space="preserve"> planlar sunulmuştur.</w:t>
      </w:r>
    </w:p>
    <w:p w14:paraId="632532B9" w14:textId="25FF244C" w:rsidR="00BD1FD9" w:rsidRPr="00FE1BC9" w:rsidRDefault="00BD1FD9" w:rsidP="00C2148F">
      <w:pPr>
        <w:pStyle w:val="OzetYaziStiliSau"/>
      </w:pP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747E55B" w14:textId="77777777" w:rsidR="003B52F3" w:rsidRPr="00F6706E" w:rsidRDefault="003B52F3" w:rsidP="001244E9">
      <w:pPr>
        <w:pStyle w:val="IngilizceOzetYaziStiliSau"/>
        <w:spacing w:line="240" w:lineRule="auto"/>
        <w:rPr>
          <w:b w:val="0"/>
          <w:bCs/>
          <w:sz w:val="24"/>
          <w:szCs w:val="24"/>
        </w:rPr>
      </w:pPr>
      <w:r w:rsidRPr="00F6706E">
        <w:rPr>
          <w:b w:val="0"/>
          <w:bCs/>
          <w:sz w:val="24"/>
          <w:szCs w:val="24"/>
        </w:rPr>
        <w:t xml:space="preserve">Keywords: Handwriting recognition, letter, digit, digital, machine learning, deep learning </w:t>
      </w:r>
    </w:p>
    <w:p w14:paraId="1C36BB9D" w14:textId="77777777" w:rsidR="003B52F3" w:rsidRPr="00F6706E" w:rsidRDefault="003B52F3" w:rsidP="001244E9">
      <w:pPr>
        <w:pStyle w:val="IngilizceOzetYaziStiliSau"/>
        <w:spacing w:line="240" w:lineRule="auto"/>
        <w:rPr>
          <w:b w:val="0"/>
          <w:bCs/>
          <w:sz w:val="24"/>
          <w:szCs w:val="24"/>
        </w:rPr>
      </w:pPr>
    </w:p>
    <w:p w14:paraId="3073C867" w14:textId="77777777" w:rsidR="001244E9"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 xml:space="preserve">Digitizing handwriting is a process that provides convenience in various fields and is the subject of different studies today. Digitizing paper-based data is of great importance for data storage and analysis. </w:t>
      </w:r>
    </w:p>
    <w:p w14:paraId="64DBF59A" w14:textId="77777777" w:rsidR="001244E9" w:rsidRPr="00F6706E" w:rsidRDefault="001244E9" w:rsidP="001244E9">
      <w:pPr>
        <w:pStyle w:val="IngilizceOzetYaziStiliSau"/>
        <w:spacing w:line="240" w:lineRule="auto"/>
        <w:rPr>
          <w:rFonts w:eastAsia="TimesNewRoman"/>
          <w:b w:val="0"/>
          <w:bCs/>
          <w:sz w:val="24"/>
          <w:szCs w:val="24"/>
        </w:rPr>
      </w:pPr>
    </w:p>
    <w:p w14:paraId="1BCA7AE1" w14:textId="30ABA718" w:rsidR="00A81DDF"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In this project, a system for digitizing handwriting on paper is presented. This system includes different stages such as segmentation, preprocessing, classification and merging. In these stages, the handwriting given as input is analyzed and digitized. In the classification stage, a CNN model, which is a deep learning method, is used. MNIST and EMNIST datasets, which are the most widely used in this field, were selected for training the model.</w:t>
      </w:r>
    </w:p>
    <w:p w14:paraId="469AED9A" w14:textId="77777777" w:rsidR="001244E9" w:rsidRPr="00F6706E" w:rsidRDefault="001244E9" w:rsidP="001244E9">
      <w:pPr>
        <w:pStyle w:val="IngilizceOzetYaziStiliSau"/>
        <w:spacing w:line="240" w:lineRule="auto"/>
        <w:rPr>
          <w:rFonts w:eastAsia="TimesNewRoman"/>
          <w:b w:val="0"/>
          <w:bCs/>
          <w:sz w:val="24"/>
          <w:szCs w:val="24"/>
        </w:rPr>
      </w:pPr>
    </w:p>
    <w:p w14:paraId="70B556AC" w14:textId="0765C09F" w:rsidR="001244E9" w:rsidRPr="00F6706E" w:rsidRDefault="001244E9" w:rsidP="001244E9">
      <w:pPr>
        <w:pStyle w:val="IngilizceOzetYaziStiliSau"/>
        <w:spacing w:line="240" w:lineRule="auto"/>
        <w:rPr>
          <w:b w:val="0"/>
          <w:bCs/>
          <w:sz w:val="24"/>
          <w:szCs w:val="24"/>
        </w:rPr>
      </w:pPr>
      <w:r w:rsidRPr="00F6706E">
        <w:rPr>
          <w:b w:val="0"/>
          <w:bCs/>
          <w:sz w:val="24"/>
          <w:szCs w:val="24"/>
        </w:rPr>
        <w:t>Since segmentation and fusion stages were not performed in this project, only character classification was performed. In this process, label prediction results using both MNIST and EMNIST test data and specially created test data are presented with visuals. For the MNIST dataset, the training success was 98% and the test success was 99%; for the EMNIST dataset, the training success was 93% and the test success was 96%. Finally, the deficiencies in the system and future plans are presented.</w:t>
      </w:r>
    </w:p>
    <w:p w14:paraId="4BFD51A3" w14:textId="77777777" w:rsidR="005277E8" w:rsidRDefault="005277E8" w:rsidP="00C2148F">
      <w:pPr>
        <w:pStyle w:val="BaslikBosluklari"/>
        <w:sectPr w:rsidR="005277E8" w:rsidSect="000B0573">
          <w:type w:val="continuous"/>
          <w:pgSz w:w="11906" w:h="16838" w:code="9"/>
          <w:pgMar w:top="1699" w:right="1411" w:bottom="1699" w:left="2275" w:header="706" w:footer="706" w:gutter="0"/>
          <w:pgNumType w:fmt="lowerRoman"/>
          <w:cols w:space="708"/>
          <w:titlePg/>
          <w:docGrid w:linePitch="360"/>
        </w:sectPr>
      </w:pP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Verilerin kağıt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E81594">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r w:rsidR="0006315C">
        <w:rPr>
          <w:rFonts w:ascii="Times New Roman" w:hAnsi="Times New Roman"/>
          <w:sz w:val="24"/>
          <w:szCs w:val="24"/>
        </w:rPr>
        <w:t>z</w:t>
      </w:r>
      <w:r w:rsidR="003B09BB" w:rsidRPr="003B09BB">
        <w:rPr>
          <w:rFonts w:ascii="Times New Roman" w:hAnsi="Times New Roman"/>
          <w:sz w:val="24"/>
          <w:szCs w:val="24"/>
        </w:rPr>
        <w:t xml:space="preserve">eka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E81594">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E81594">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E81594">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E81594">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E81594">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E81594">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El Yazısı Rakam Tanıma İçin Destek Vektör Makinelerinin Ve Yapay Sinir Ağlarının Karşılaştırması</w:t>
      </w:r>
      <w:bookmarkEnd w:id="24"/>
    </w:p>
    <w:p w14:paraId="291A132C" w14:textId="77777777" w:rsidR="0047078A" w:rsidRPr="0047078A" w:rsidRDefault="0047078A" w:rsidP="00E81594">
      <w:pPr>
        <w:pStyle w:val="AnaParagrafYaziStiliSau"/>
      </w:pPr>
    </w:p>
    <w:p w14:paraId="6A88FE4A" w14:textId="737D8B96" w:rsidR="0047078A" w:rsidRPr="00F6706E" w:rsidRDefault="0047078A" w:rsidP="00E81594">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E81594">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E81594">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E81594">
      <w:pPr>
        <w:pStyle w:val="AnaParagrafYaziStiliSau"/>
      </w:pPr>
    </w:p>
    <w:p w14:paraId="46EEC8E4" w14:textId="46D8196E" w:rsidR="00946E58" w:rsidRDefault="00946E58" w:rsidP="00E81594">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E81594">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E81594">
      <w:pPr>
        <w:pStyle w:val="AnaParagrafYaziStiliSau"/>
        <w:rPr>
          <w:lang w:val="en-US"/>
        </w:rPr>
      </w:pPr>
    </w:p>
    <w:p w14:paraId="2CBAECD0" w14:textId="0B4CB4E9" w:rsidR="00FA15BB" w:rsidRDefault="00FA15BB" w:rsidP="00E81594">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E81594">
      <w:pPr>
        <w:pStyle w:val="AnaParagrafYaziStiliSau"/>
      </w:pPr>
    </w:p>
    <w:p w14:paraId="73FF058D" w14:textId="77777777" w:rsidR="00E32279" w:rsidRDefault="00FA15BB" w:rsidP="00E81594">
      <w:pPr>
        <w:pStyle w:val="AnaParagrafYaziStiliSau"/>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6BF0B802" w:rsidR="00E32279" w:rsidRDefault="00E32279" w:rsidP="00E32279">
      <w:pPr>
        <w:pStyle w:val="ResimYazs"/>
        <w:spacing w:after="0"/>
        <w:jc w:val="center"/>
      </w:pPr>
      <w:bookmarkStart w:id="28" w:name="_Toc155810514"/>
      <w:r>
        <w:t xml:space="preserve">Şekil 3. </w:t>
      </w:r>
      <w:r>
        <w:fldChar w:fldCharType="begin"/>
      </w:r>
      <w:r>
        <w:instrText xml:space="preserve"> SEQ Şekil_3. \* ARABIC </w:instrText>
      </w:r>
      <w:r>
        <w:fldChar w:fldCharType="separate"/>
      </w:r>
      <w:r w:rsidR="001A010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E81594">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E81594">
      <w:pPr>
        <w:pStyle w:val="AnaParagrafYaziStiliSau"/>
      </w:pPr>
    </w:p>
    <w:p w14:paraId="2919515B" w14:textId="309A5733" w:rsidR="004B48D7" w:rsidRDefault="004B48D7" w:rsidP="00E81594">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E81594">
      <w:pPr>
        <w:pStyle w:val="AnaParagrafYaziStiliSau"/>
        <w:rPr>
          <w:lang w:val="en-US"/>
        </w:rPr>
      </w:pPr>
    </w:p>
    <w:p w14:paraId="60BE0B27" w14:textId="2C13C528" w:rsidR="004D1518" w:rsidRDefault="00FA15BB" w:rsidP="00E81594">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E81594">
      <w:pPr>
        <w:pStyle w:val="AnaParagrafYaziStiliSau"/>
      </w:pPr>
    </w:p>
    <w:p w14:paraId="20FED409" w14:textId="77777777" w:rsidR="00E32279" w:rsidRDefault="00FA15BB" w:rsidP="00E81594">
      <w:pPr>
        <w:pStyle w:val="AnaParagrafYaziStiliSau"/>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25E9A596" w:rsidR="006E5385" w:rsidRDefault="00E32279" w:rsidP="00E32279">
      <w:pPr>
        <w:pStyle w:val="ResimYazs"/>
        <w:jc w:val="center"/>
      </w:pPr>
      <w:bookmarkStart w:id="30" w:name="_Toc155810515"/>
      <w:r>
        <w:t xml:space="preserve">Şekil 3. </w:t>
      </w:r>
      <w:r>
        <w:fldChar w:fldCharType="begin"/>
      </w:r>
      <w:r>
        <w:instrText xml:space="preserve"> SEQ Şekil_3. \* ARABIC </w:instrText>
      </w:r>
      <w:r>
        <w:fldChar w:fldCharType="separate"/>
      </w:r>
      <w:r w:rsidR="001A010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3FE60A5D" w:rsidR="00FA15BB" w:rsidRDefault="0070297C" w:rsidP="000035BF">
      <w:pPr>
        <w:pStyle w:val="IkincilAltBaslikSau"/>
      </w:pPr>
      <w:r>
        <w:t xml:space="preserve"> </w:t>
      </w:r>
      <w:bookmarkStart w:id="31" w:name="_Toc155810572"/>
      <w:r w:rsidR="00FA15BB" w:rsidRPr="00FA15BB">
        <w:t>Kütüphaneler</w:t>
      </w:r>
      <w:bookmarkEnd w:id="31"/>
    </w:p>
    <w:p w14:paraId="0CD07682" w14:textId="77777777" w:rsidR="00D22A00" w:rsidRDefault="00D22A00" w:rsidP="00E81594">
      <w:pPr>
        <w:pStyle w:val="AnaParagrafYaziStiliSau"/>
      </w:pPr>
    </w:p>
    <w:p w14:paraId="17111BA8" w14:textId="480BDD7D" w:rsidR="00FA15BB" w:rsidRPr="00F6706E" w:rsidRDefault="00FA15BB" w:rsidP="00E81594">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E81594">
      <w:pPr>
        <w:pStyle w:val="AnaParagrafYaziStiliSau"/>
      </w:pPr>
    </w:p>
    <w:p w14:paraId="7C823D3C" w14:textId="042811EF" w:rsidR="00FA15BB" w:rsidRDefault="00FA15BB" w:rsidP="00E81594">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E81594">
      <w:pPr>
        <w:pStyle w:val="AnaParagrafYaziStiliSau"/>
      </w:pPr>
    </w:p>
    <w:p w14:paraId="3132EF3E" w14:textId="25B27C09" w:rsidR="00FF25FC" w:rsidRPr="00F6706E" w:rsidRDefault="00FF25FC" w:rsidP="00E81594">
      <w:pPr>
        <w:pStyle w:val="AnaParagrafYaziStiliSau"/>
      </w:pPr>
      <w:r>
        <w:t xml:space="preserve">Pandas, </w:t>
      </w:r>
    </w:p>
    <w:p w14:paraId="30DA0EF8" w14:textId="77777777" w:rsidR="00D22A00" w:rsidRPr="00F6706E" w:rsidRDefault="00D22A00" w:rsidP="00E81594">
      <w:pPr>
        <w:pStyle w:val="AnaParagrafYaziStiliSau"/>
      </w:pPr>
    </w:p>
    <w:p w14:paraId="71C0D2EA" w14:textId="0BAB1010" w:rsidR="00FA15BB" w:rsidRDefault="00FA15BB" w:rsidP="00E81594">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zeka uygulamaları için </w:t>
      </w:r>
      <w:r w:rsidR="00067017" w:rsidRPr="00F6706E">
        <w:t>uygundur</w:t>
      </w:r>
      <w:r w:rsidRPr="00F6706E">
        <w:t>. Esnekliğiyle, görüntü tanıma, doğal dil işleme ve endüstriyel ölçekte üretim tahminleri gibi farklı alanlarda kullanılabilir</w:t>
      </w:r>
      <w:r w:rsidR="004F7203" w:rsidRPr="00F6706E">
        <w:t xml:space="preserve"> [13].</w:t>
      </w:r>
    </w:p>
    <w:p w14:paraId="386CD976" w14:textId="5EB5189D" w:rsidR="00FF25FC" w:rsidRPr="00F6706E" w:rsidRDefault="00FF25FC" w:rsidP="00E81594">
      <w:pPr>
        <w:pStyle w:val="AnaParagrafYaziStiliSau"/>
      </w:pPr>
      <w:r>
        <w:lastRenderedPageBreak/>
        <w:t xml:space="preserve">Keras, </w:t>
      </w:r>
    </w:p>
    <w:p w14:paraId="4B8EF5BF" w14:textId="53D549F8" w:rsidR="004C5F8F" w:rsidRDefault="004C5F8F" w:rsidP="00E81594">
      <w:pPr>
        <w:pStyle w:val="AnaParagrafYaziStiliSau"/>
      </w:pPr>
    </w:p>
    <w:p w14:paraId="22AB93F6" w14:textId="11DA6440" w:rsidR="00FF25FC" w:rsidRDefault="00FF25FC" w:rsidP="00E81594">
      <w:pPr>
        <w:pStyle w:val="AnaParagrafYaziStiliSau"/>
      </w:pPr>
      <w:r>
        <w:t xml:space="preserve">OpenCV, </w:t>
      </w:r>
    </w:p>
    <w:p w14:paraId="6C97D10F" w14:textId="173C1880" w:rsidR="00FF25FC" w:rsidRDefault="00C71AB2" w:rsidP="00E81594">
      <w:pPr>
        <w:pStyle w:val="AnaParagrafYaziStiliSau"/>
      </w:pPr>
      <w:r>
        <w:t xml:space="preserve">    </w:t>
      </w:r>
    </w:p>
    <w:p w14:paraId="34AC6226" w14:textId="6D44897B" w:rsidR="00FF25FC" w:rsidRDefault="00FF25FC" w:rsidP="00E81594">
      <w:pPr>
        <w:pStyle w:val="AnaParagrafYaziStiliSau"/>
      </w:pPr>
      <w:r>
        <w:t>Görselleştirmeler için seaborn ve matplotlib kütüphaneleri kullanılmıştır.</w:t>
      </w:r>
    </w:p>
    <w:p w14:paraId="6E6805EC" w14:textId="77777777" w:rsidR="00FF25FC" w:rsidRDefault="00FF25FC" w:rsidP="00E81594">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E81594">
      <w:pPr>
        <w:pStyle w:val="AnaParagrafYaziStiliSau"/>
      </w:pPr>
    </w:p>
    <w:p w14:paraId="32678327" w14:textId="5E21E69D" w:rsidR="00A4724B" w:rsidRDefault="008239F9" w:rsidP="00E81594">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Pr="008239F9">
        <w:t>segmentasyon,</w:t>
      </w:r>
      <w:r w:rsidR="0070297C">
        <w:t xml:space="preserve"> ön işleme, </w:t>
      </w:r>
      <w:r w:rsidRPr="008239F9">
        <w:t xml:space="preserve">sınıflandırma ve birleştirme gibi farklı aşamalardan oluşmaktadır. </w:t>
      </w:r>
      <w:r w:rsidR="009F1456">
        <w:t xml:space="preserve">Segmentasyon aşaması </w:t>
      </w:r>
      <w:r w:rsidR="00901F1C">
        <w:t xml:space="preserve">satır ve karakter segmentasyonu olmak üzere iki adımdan oluşmaktadır ve her iki adım öncesinde de ön işleme aşaması gerçekleştirilmiştir. </w:t>
      </w:r>
      <w:r w:rsidR="0070297C">
        <w:t xml:space="preserve">Şekil 3.3’te sistemin genel çalışma şeması </w:t>
      </w:r>
      <w:r w:rsidR="00901F1C">
        <w:t>verilmiştir.</w:t>
      </w:r>
    </w:p>
    <w:p w14:paraId="0C4C7C43" w14:textId="77777777" w:rsidR="0070297C" w:rsidRDefault="0070297C" w:rsidP="00E81594">
      <w:pPr>
        <w:pStyle w:val="AnaParagrafYaziStiliSau"/>
      </w:pPr>
    </w:p>
    <w:p w14:paraId="71DFED02" w14:textId="77777777" w:rsidR="00044912" w:rsidRDefault="002036DC" w:rsidP="00E81594">
      <w:pPr>
        <w:pStyle w:val="AnaParagrafYaziStiliSau"/>
      </w:pPr>
      <w:r>
        <w:rPr>
          <w:noProof/>
        </w:rPr>
        <w:drawing>
          <wp:inline distT="0" distB="0" distL="0" distR="0" wp14:anchorId="11611A93" wp14:editId="618DF977">
            <wp:extent cx="5441866" cy="3581400"/>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5467315" cy="3598148"/>
                    </a:xfrm>
                    <a:prstGeom prst="rect">
                      <a:avLst/>
                    </a:prstGeom>
                  </pic:spPr>
                </pic:pic>
              </a:graphicData>
            </a:graphic>
          </wp:inline>
        </w:drawing>
      </w:r>
    </w:p>
    <w:p w14:paraId="23653D88" w14:textId="0E3E4E77" w:rsidR="00044912" w:rsidRDefault="00044912" w:rsidP="00044912">
      <w:pPr>
        <w:pStyle w:val="ResimYazs"/>
        <w:spacing w:after="0"/>
        <w:jc w:val="center"/>
      </w:pPr>
      <w:bookmarkStart w:id="33" w:name="_Toc155810516"/>
      <w:r>
        <w:t xml:space="preserve">Şekil 3. </w:t>
      </w:r>
      <w:r>
        <w:fldChar w:fldCharType="begin"/>
      </w:r>
      <w:r>
        <w:instrText xml:space="preserve"> SEQ Şekil_3. \* ARABIC </w:instrText>
      </w:r>
      <w:r>
        <w:fldChar w:fldCharType="separate"/>
      </w:r>
      <w:r w:rsidR="001A0104">
        <w:rPr>
          <w:noProof/>
        </w:rPr>
        <w:t>3</w:t>
      </w:r>
      <w:r>
        <w:rPr>
          <w:noProof/>
        </w:rPr>
        <w:fldChar w:fldCharType="end"/>
      </w:r>
      <w:r>
        <w:t xml:space="preserve"> Sistemin Genel Çalışma Şeması</w:t>
      </w:r>
      <w:bookmarkEnd w:id="33"/>
    </w:p>
    <w:p w14:paraId="16639613" w14:textId="6175EC46" w:rsidR="00044912" w:rsidRDefault="00044912" w:rsidP="00E81594">
      <w:pPr>
        <w:pStyle w:val="AnaParagrafYaziStiliSau"/>
      </w:pPr>
    </w:p>
    <w:p w14:paraId="68FF42CD" w14:textId="77777777" w:rsidR="00901F1C" w:rsidRDefault="00901F1C" w:rsidP="00E81594">
      <w:pPr>
        <w:pStyle w:val="AnaParagrafYaziStiliSau"/>
      </w:pPr>
    </w:p>
    <w:p w14:paraId="16AEC8DB" w14:textId="77777777" w:rsidR="00901F1C" w:rsidRDefault="00901F1C" w:rsidP="00E81594">
      <w:pPr>
        <w:pStyle w:val="AnaParagrafYaziStiliSau"/>
      </w:pPr>
    </w:p>
    <w:p w14:paraId="4C528E49" w14:textId="77777777" w:rsidR="00901F1C" w:rsidRDefault="00901F1C" w:rsidP="00E81594">
      <w:pPr>
        <w:pStyle w:val="AnaParagrafYaziStiliSau"/>
      </w:pPr>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E81594">
      <w:pPr>
        <w:pStyle w:val="AnaParagrafYaziStiliSau"/>
        <w:rPr>
          <w:lang w:val="en-US"/>
        </w:rPr>
      </w:pPr>
    </w:p>
    <w:p w14:paraId="3CAE06DB" w14:textId="78E11C6F" w:rsidR="00901F1C" w:rsidRDefault="00901F1C" w:rsidP="00E81594">
      <w:pPr>
        <w:pStyle w:val="AnaParagrafYaziStiliSau"/>
      </w:pPr>
      <w:r>
        <w:t xml:space="preserve">Bu çalışma için çeşitli bilgilerin alındığı 3 farklı form şablonu oluşturulmuştur. </w:t>
      </w:r>
    </w:p>
    <w:p w14:paraId="068341D9" w14:textId="01782C8E" w:rsidR="00AE383E" w:rsidRDefault="00901F1C" w:rsidP="00E81594">
      <w:pPr>
        <w:pStyle w:val="AnaParagrafYaziStiliSau"/>
      </w:pP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56AB375F" w14:textId="77777777" w:rsidR="00EF72BC" w:rsidRDefault="00EF72BC" w:rsidP="000035BF">
      <w:pPr>
        <w:spacing w:after="0"/>
      </w:pPr>
    </w:p>
    <w:p w14:paraId="33E7C4DA" w14:textId="05EEE91D" w:rsidR="00EF72BC" w:rsidRDefault="00EF72BC" w:rsidP="000035BF">
      <w:pPr>
        <w:spacing w:after="0"/>
      </w:pPr>
      <w:r>
        <w:t>FORM ÖRNEĞİ EKLE</w:t>
      </w:r>
    </w:p>
    <w:p w14:paraId="57D4A674" w14:textId="77777777" w:rsidR="00EF72BC" w:rsidRDefault="00EF72BC" w:rsidP="000035BF">
      <w:pPr>
        <w:spacing w:after="0"/>
      </w:pPr>
    </w:p>
    <w:p w14:paraId="5261BE34" w14:textId="77777777" w:rsidR="00EF72BC" w:rsidRDefault="00EF72BC" w:rsidP="000035BF">
      <w:pPr>
        <w:spacing w:after="0"/>
      </w:pPr>
    </w:p>
    <w:p w14:paraId="57106486" w14:textId="3349D3FE" w:rsidR="00901F1C" w:rsidRDefault="00901F1C" w:rsidP="00901F1C">
      <w:pPr>
        <w:pStyle w:val="IkincilAltBaslikSau"/>
      </w:pPr>
      <w:r>
        <w:t xml:space="preserve"> Satır Segmentasyonu</w:t>
      </w:r>
    </w:p>
    <w:p w14:paraId="4176E837" w14:textId="77777777" w:rsidR="00EF72BC" w:rsidRDefault="00EF72BC" w:rsidP="00E81594">
      <w:pPr>
        <w:pStyle w:val="AnaParagrafYaziStiliSau"/>
        <w:rPr>
          <w:lang w:val="en-US"/>
        </w:rPr>
      </w:pPr>
    </w:p>
    <w:p w14:paraId="250D5180" w14:textId="75ECD442" w:rsidR="00CB19FA" w:rsidRPr="00CB19FA" w:rsidRDefault="00651F34" w:rsidP="00E81594">
      <w:pPr>
        <w:pStyle w:val="AnaParagrafYaziStiliSau"/>
        <w:rPr>
          <w:lang w:val="en-US"/>
        </w:rPr>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..’de satır segmentasyon örneği verilmiştir.</w:t>
      </w:r>
    </w:p>
    <w:p w14:paraId="61619616" w14:textId="5067EB11" w:rsidR="00CB19FA" w:rsidRDefault="005951AE" w:rsidP="00543F49">
      <w:pPr>
        <w:pStyle w:val="AnaParagrafYaziStiliSau"/>
        <w:jc w:val="center"/>
        <w:rPr>
          <w:lang w:val="en-US"/>
        </w:rPr>
      </w:pPr>
      <w:r>
        <w:rPr>
          <w:noProof/>
        </w:rPr>
        <w:drawing>
          <wp:inline distT="0" distB="0" distL="0" distR="0" wp14:anchorId="3DB1DBF1" wp14:editId="60D9C99F">
            <wp:extent cx="4343400" cy="3458868"/>
            <wp:effectExtent l="0" t="0" r="0" b="8255"/>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a:blip r:embed="rId21"/>
                    <a:stretch>
                      <a:fillRect/>
                    </a:stretch>
                  </pic:blipFill>
                  <pic:spPr>
                    <a:xfrm>
                      <a:off x="0" y="0"/>
                      <a:ext cx="4352788" cy="3466344"/>
                    </a:xfrm>
                    <a:prstGeom prst="rect">
                      <a:avLst/>
                    </a:prstGeom>
                  </pic:spPr>
                </pic:pic>
              </a:graphicData>
            </a:graphic>
          </wp:inline>
        </w:drawing>
      </w:r>
    </w:p>
    <w:p w14:paraId="74A869ED" w14:textId="77777777" w:rsidR="00CB19FA" w:rsidRDefault="00CB19FA" w:rsidP="00E81594">
      <w:pPr>
        <w:pStyle w:val="AnaParagrafYaziStiliSau"/>
        <w:rPr>
          <w:lang w:val="en-US"/>
        </w:rPr>
      </w:pPr>
    </w:p>
    <w:p w14:paraId="35D8E07D" w14:textId="77777777" w:rsidR="005951AE" w:rsidRPr="00EF72BC" w:rsidRDefault="005951AE" w:rsidP="00E81594">
      <w:pPr>
        <w:pStyle w:val="AnaParagrafYaziStiliSau"/>
        <w:rPr>
          <w:lang w:val="en-US"/>
        </w:rPr>
      </w:pPr>
    </w:p>
    <w:p w14:paraId="61078D34" w14:textId="13510CC9" w:rsidR="00A4724B" w:rsidRDefault="00AE383E" w:rsidP="000035BF">
      <w:pPr>
        <w:pStyle w:val="IkincilAltBaslikSau"/>
      </w:pPr>
      <w:r>
        <w:lastRenderedPageBreak/>
        <w:t xml:space="preserve"> </w:t>
      </w:r>
      <w:r w:rsidR="00CB19FA">
        <w:t>Karakter Segmentasyon</w:t>
      </w:r>
      <w:r w:rsidR="00947A8A">
        <w:t>u</w:t>
      </w:r>
    </w:p>
    <w:p w14:paraId="7A09B7C8" w14:textId="77777777" w:rsidR="00115ADA" w:rsidRDefault="00115ADA" w:rsidP="00E81594">
      <w:pPr>
        <w:pStyle w:val="AnaParagrafYaziStiliSau"/>
        <w:rPr>
          <w:lang w:val="en-US"/>
        </w:rPr>
      </w:pPr>
    </w:p>
    <w:p w14:paraId="160AB096" w14:textId="03B7C967" w:rsidR="00F6706E" w:rsidRPr="00CB19FA" w:rsidRDefault="00CB19FA" w:rsidP="00E81594">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A3245E">
        <w:rPr>
          <w:highlight w:val="red"/>
        </w:rPr>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5" w:name="_Toc346019792"/>
      <w:bookmarkEnd w:id="0"/>
    </w:p>
    <w:p w14:paraId="497DC5A8" w14:textId="77777777" w:rsidR="000035BF" w:rsidRDefault="000035BF" w:rsidP="00E81594">
      <w:pPr>
        <w:pStyle w:val="AnaParagrafYaziStiliSau"/>
        <w:rPr>
          <w:highlight w:val="yellow"/>
        </w:rPr>
      </w:pPr>
    </w:p>
    <w:p w14:paraId="7BD7358B" w14:textId="7776A1C5" w:rsidR="008B3906" w:rsidRDefault="008B3906" w:rsidP="00E81594">
      <w:pPr>
        <w:pStyle w:val="AnaParagrafYaziStiliSau"/>
      </w:pPr>
      <w:r>
        <w:t>Girdi olarak bir görüntü alır ve bu görüntüdeki yazı karakterlerini tanımlayarak her birini ayrı ayrı ele alır.</w:t>
      </w:r>
    </w:p>
    <w:p w14:paraId="0A2E0897" w14:textId="77777777" w:rsidR="008B3906" w:rsidRDefault="008B3906" w:rsidP="00E81594">
      <w:pPr>
        <w:pStyle w:val="AnaParagrafYaziStiliSau"/>
      </w:pPr>
    </w:p>
    <w:p w14:paraId="1D32FC8C" w14:textId="0511778E" w:rsidR="008B3906" w:rsidRDefault="008B3906" w:rsidP="00E81594">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p>
    <w:p w14:paraId="5D517A48" w14:textId="77777777" w:rsidR="008B3906" w:rsidRDefault="008B3906" w:rsidP="00E81594">
      <w:pPr>
        <w:pStyle w:val="AnaParagrafYaziStiliSau"/>
        <w:rPr>
          <w:highlight w:val="yellow"/>
        </w:rPr>
      </w:pPr>
    </w:p>
    <w:p w14:paraId="27137204" w14:textId="77777777" w:rsidR="003D1249" w:rsidRDefault="003D1249" w:rsidP="00E81594">
      <w:pPr>
        <w:pStyle w:val="AnaParagrafYaziStiliSau"/>
        <w:rPr>
          <w:highlight w:val="yellow"/>
        </w:rPr>
      </w:pPr>
    </w:p>
    <w:p w14:paraId="0516BC73" w14:textId="16243016" w:rsidR="003D1249" w:rsidRDefault="003D1249" w:rsidP="00E81594">
      <w:pPr>
        <w:pStyle w:val="AnaParagrafYaziStiliSau"/>
        <w:rPr>
          <w:highlight w:val="yellow"/>
        </w:rPr>
      </w:pPr>
      <w:r w:rsidRPr="003D1249">
        <w:lastRenderedPageBreak/>
        <w:drawing>
          <wp:inline distT="0" distB="0" distL="0" distR="0" wp14:anchorId="0555729E" wp14:editId="7F5CB3F3">
            <wp:extent cx="2770779" cy="2263140"/>
            <wp:effectExtent l="0" t="0" r="0" b="3810"/>
            <wp:docPr id="21246638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3831" name=""/>
                    <pic:cNvPicPr/>
                  </pic:nvPicPr>
                  <pic:blipFill>
                    <a:blip r:embed="rId22"/>
                    <a:stretch>
                      <a:fillRect/>
                    </a:stretch>
                  </pic:blipFill>
                  <pic:spPr>
                    <a:xfrm>
                      <a:off x="0" y="0"/>
                      <a:ext cx="2776384" cy="2267718"/>
                    </a:xfrm>
                    <a:prstGeom prst="rect">
                      <a:avLst/>
                    </a:prstGeom>
                  </pic:spPr>
                </pic:pic>
              </a:graphicData>
            </a:graphic>
          </wp:inline>
        </w:drawing>
      </w:r>
    </w:p>
    <w:p w14:paraId="0AA96F19" w14:textId="77777777" w:rsidR="003D1249" w:rsidRDefault="003D1249" w:rsidP="00E81594">
      <w:pPr>
        <w:pStyle w:val="AnaParagrafYaziStiliSau"/>
        <w:rPr>
          <w:highlight w:val="yellow"/>
        </w:rPr>
      </w:pPr>
    </w:p>
    <w:p w14:paraId="293662C9" w14:textId="01D25823" w:rsidR="003D1249" w:rsidRDefault="003D1249" w:rsidP="00E81594">
      <w:pPr>
        <w:pStyle w:val="AnaParagrafYaziStiliSau"/>
        <w:rPr>
          <w:highlight w:val="yellow"/>
        </w:rPr>
      </w:pPr>
      <w:r>
        <w:rPr>
          <w:noProof/>
        </w:rPr>
        <w:drawing>
          <wp:inline distT="0" distB="0" distL="0" distR="0" wp14:anchorId="7D8BD91A" wp14:editId="4850D6B4">
            <wp:extent cx="2537460" cy="2319185"/>
            <wp:effectExtent l="0" t="0" r="0" b="5080"/>
            <wp:docPr id="4297120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2019" name=""/>
                    <pic:cNvPicPr/>
                  </pic:nvPicPr>
                  <pic:blipFill>
                    <a:blip r:embed="rId23"/>
                    <a:stretch>
                      <a:fillRect/>
                    </a:stretch>
                  </pic:blipFill>
                  <pic:spPr>
                    <a:xfrm>
                      <a:off x="0" y="0"/>
                      <a:ext cx="2545525" cy="2326557"/>
                    </a:xfrm>
                    <a:prstGeom prst="rect">
                      <a:avLst/>
                    </a:prstGeom>
                  </pic:spPr>
                </pic:pic>
              </a:graphicData>
            </a:graphic>
          </wp:inline>
        </w:drawing>
      </w:r>
    </w:p>
    <w:p w14:paraId="1647F00B" w14:textId="77777777" w:rsidR="003D1249" w:rsidRPr="004F7E32" w:rsidRDefault="003D1249" w:rsidP="00E81594">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E81594">
      <w:pPr>
        <w:pStyle w:val="AnaParagrafYaziStiliSau"/>
        <w:rPr>
          <w:lang w:val="en-US"/>
        </w:rPr>
      </w:pPr>
    </w:p>
    <w:p w14:paraId="0984258A" w14:textId="3F9C86D9" w:rsidR="003D3598" w:rsidRDefault="003D3598" w:rsidP="00E81594">
      <w:pPr>
        <w:pStyle w:val="AnaParagrafYaziStiliSau"/>
      </w:pPr>
      <w:r>
        <w:t>Bu</w:t>
      </w:r>
      <w:r w:rsidR="00344A6E">
        <w:t xml:space="preserve"> aşama</w:t>
      </w:r>
      <w:r>
        <w:t>da</w:t>
      </w:r>
      <w:r w:rsidR="00344A6E">
        <w:t xml:space="preserve"> </w:t>
      </w:r>
      <w:r>
        <w:t>MNIST ve EMNIST veri setleri ile birlikte aynı CNN modeli ayrı ayrı eğitilmiştir.</w:t>
      </w:r>
    </w:p>
    <w:p w14:paraId="34F28730" w14:textId="77777777" w:rsidR="00553541" w:rsidRDefault="00553541" w:rsidP="00E81594">
      <w:pPr>
        <w:pStyle w:val="AnaParagrafYaziStiliSau"/>
      </w:pPr>
    </w:p>
    <w:p w14:paraId="549901E4" w14:textId="322186AD" w:rsidR="00357FBF" w:rsidRDefault="00344A6E" w:rsidP="000035BF">
      <w:pPr>
        <w:pStyle w:val="UcunculAltBaslikSau"/>
      </w:pPr>
      <w:r>
        <w:t xml:space="preserve"> </w:t>
      </w:r>
      <w:bookmarkStart w:id="36" w:name="_Toc155810577"/>
      <w:r>
        <w:t xml:space="preserve">CNN </w:t>
      </w:r>
      <w:r w:rsidR="00357FBF">
        <w:t>(Convolutional Neural Network)</w:t>
      </w:r>
      <w:bookmarkEnd w:id="36"/>
    </w:p>
    <w:p w14:paraId="4B385D29" w14:textId="77777777" w:rsidR="00115ADA" w:rsidRPr="00115ADA" w:rsidRDefault="00115ADA" w:rsidP="00E81594">
      <w:pPr>
        <w:pStyle w:val="AnaParagrafYaziStiliSau"/>
        <w:rPr>
          <w:lang w:val="en-US"/>
        </w:rPr>
      </w:pPr>
    </w:p>
    <w:p w14:paraId="01D711CB" w14:textId="7013071C" w:rsidR="00357FBF" w:rsidRDefault="00357FBF" w:rsidP="00E81594">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 xml:space="preserve">katmanlar girdi </w:t>
      </w:r>
      <w:r>
        <w:lastRenderedPageBreak/>
        <w:t>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E81594">
      <w:pPr>
        <w:pStyle w:val="AnaParagrafYaziStiliSau"/>
      </w:pPr>
    </w:p>
    <w:p w14:paraId="37F64605" w14:textId="3B700B0E" w:rsidR="00C2148F" w:rsidRDefault="006051E1" w:rsidP="00E81594">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E81594">
      <w:pPr>
        <w:pStyle w:val="AnaParagrafYaziStiliSau"/>
      </w:pPr>
    </w:p>
    <w:p w14:paraId="5587FF58" w14:textId="10A25E6F" w:rsidR="008E5281" w:rsidRDefault="008E5281" w:rsidP="00E81594">
      <w:pPr>
        <w:pStyle w:val="AnaParagrafYaziStiliSau"/>
      </w:pPr>
    </w:p>
    <w:p w14:paraId="400D894A" w14:textId="77777777" w:rsidR="008E5281" w:rsidRDefault="008E5281" w:rsidP="00E81594">
      <w:pPr>
        <w:pStyle w:val="AnaParagrafYaziStiliSau"/>
      </w:pPr>
    </w:p>
    <w:p w14:paraId="262F208F" w14:textId="5BDF6F49" w:rsidR="00C2148F" w:rsidRDefault="00C2148F" w:rsidP="00270496">
      <w:pPr>
        <w:pStyle w:val="ResimYazs"/>
        <w:keepNext/>
        <w:jc w:val="center"/>
      </w:pPr>
      <w:bookmarkStart w:id="37" w:name="_Toc155790196"/>
      <w:bookmarkStart w:id="38" w:name="_Toc155790841"/>
      <w:bookmarkStart w:id="39" w:name="_Toc155791877"/>
      <w:bookmarkStart w:id="40" w:name="_Toc155792945"/>
      <w:bookmarkStart w:id="41" w:name="_Toc155809984"/>
      <w:r>
        <w:t xml:space="preserve">Tablo </w:t>
      </w:r>
      <w:r>
        <w:fldChar w:fldCharType="begin"/>
      </w:r>
      <w:r>
        <w:instrText xml:space="preserve"> SEQ Tablo \* ARABIC </w:instrText>
      </w:r>
      <w:r>
        <w:fldChar w:fldCharType="separate"/>
      </w:r>
      <w:r>
        <w:rPr>
          <w:noProof/>
        </w:rPr>
        <w:t>1</w:t>
      </w:r>
      <w:r>
        <w:rPr>
          <w:noProof/>
        </w:rPr>
        <w:fldChar w:fldCharType="end"/>
      </w:r>
      <w:r>
        <w:t xml:space="preserve"> CNN Mimarisi Özeti</w:t>
      </w:r>
      <w:bookmarkEnd w:id="37"/>
      <w:bookmarkEnd w:id="38"/>
      <w:bookmarkEnd w:id="39"/>
      <w:bookmarkEnd w:id="40"/>
      <w:bookmarkEnd w:id="41"/>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 xml:space="preserve">conv2d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flatten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E81594">
      <w:pPr>
        <w:pStyle w:val="AnaParagrafYaziStiliSau"/>
      </w:pPr>
    </w:p>
    <w:p w14:paraId="53BCB559" w14:textId="16A7934A" w:rsidR="00357FBF" w:rsidRPr="002810D0" w:rsidRDefault="006F72F2" w:rsidP="00E81594">
      <w:pPr>
        <w:pStyle w:val="AnaParagrafYaziStiliSau"/>
      </w:pPr>
      <w:r w:rsidRPr="002810D0">
        <w:lastRenderedPageBreak/>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E81594">
      <w:pPr>
        <w:pStyle w:val="AnaParagrafYaziStiliSau"/>
      </w:pPr>
    </w:p>
    <w:p w14:paraId="42A4EDED" w14:textId="1F0AF40B" w:rsidR="006F72F2" w:rsidRDefault="006F72F2" w:rsidP="00E81594">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E81594">
      <w:pPr>
        <w:pStyle w:val="AnaParagrafYaziStiliSau"/>
      </w:pPr>
    </w:p>
    <w:p w14:paraId="2768A922" w14:textId="7DE8F213" w:rsidR="002810D0" w:rsidRDefault="000E4C2F" w:rsidP="00E81594">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E81594">
      <w:pPr>
        <w:pStyle w:val="AnaParagrafYaziStiliSau"/>
      </w:pPr>
    </w:p>
    <w:p w14:paraId="73A2924A" w14:textId="39758936" w:rsidR="000E4C2F" w:rsidRDefault="000E4C2F" w:rsidP="00E81594">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E81594">
      <w:pPr>
        <w:pStyle w:val="AnaParagrafYaziStiliSau"/>
      </w:pPr>
    </w:p>
    <w:p w14:paraId="73C4CC60" w14:textId="076CCD02" w:rsidR="006F72F2" w:rsidRDefault="000E4C2F" w:rsidP="00E81594">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E81594">
      <w:pPr>
        <w:pStyle w:val="AnaParagrafYaziStiliSau"/>
      </w:pPr>
    </w:p>
    <w:p w14:paraId="6861F92F" w14:textId="3CFEFE47" w:rsidR="006F72F2" w:rsidRPr="002810D0" w:rsidRDefault="004906C1" w:rsidP="00E81594">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E81594">
      <w:pPr>
        <w:pStyle w:val="AnaParagrafYaziStiliSau"/>
      </w:pPr>
    </w:p>
    <w:p w14:paraId="354C554F" w14:textId="7B89ABE9" w:rsidR="006E596F" w:rsidRDefault="006E596F" w:rsidP="00E81594">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E81594">
      <w:pPr>
        <w:pStyle w:val="AnaParagrafYaziStiliSau"/>
      </w:pPr>
    </w:p>
    <w:p w14:paraId="76EEF2B4" w14:textId="5414850E" w:rsidR="00036DBC" w:rsidRDefault="00036DBC" w:rsidP="00036DBC">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02821A19" w14:textId="47E1E577" w:rsidR="00036DBC" w:rsidRDefault="00036DBC" w:rsidP="00E81594">
      <w:pPr>
        <w:pStyle w:val="AnaParagrafYaziStiliSau"/>
      </w:pPr>
    </w:p>
    <w:p w14:paraId="7C011492" w14:textId="77777777" w:rsidR="006E596F" w:rsidRDefault="006E596F" w:rsidP="00E81594">
      <w:pPr>
        <w:pStyle w:val="AnaParagrafYaziStiliSau"/>
      </w:pPr>
    </w:p>
    <w:p w14:paraId="35CA7F97" w14:textId="460ACA20" w:rsidR="002810D0" w:rsidRDefault="001675EA" w:rsidP="00E81594">
      <w:pPr>
        <w:pStyle w:val="AnaParagrafYaziStiliSau"/>
      </w:pPr>
      <w:r>
        <w:t>Oluşturulan CNN modelinin başarısını değerlendirmek için farklı performans metrikleri kullan</w:t>
      </w:r>
      <w:r w:rsidR="002815A3">
        <w:t>ılmıştır</w:t>
      </w:r>
      <w:r w:rsidR="00023837">
        <w:t xml:space="preserve"> </w:t>
      </w:r>
      <w:r w:rsidR="001744A4">
        <w:t>[11]</w:t>
      </w:r>
      <w:r>
        <w:t xml:space="preserve">: </w:t>
      </w:r>
    </w:p>
    <w:p w14:paraId="18BB8339" w14:textId="77777777" w:rsidR="009538D5" w:rsidRDefault="009538D5" w:rsidP="00E81594">
      <w:pPr>
        <w:pStyle w:val="AnaParagrafYaziStiliSau"/>
      </w:pPr>
    </w:p>
    <w:p w14:paraId="71677F6D" w14:textId="0DD7A7E3" w:rsidR="001675EA" w:rsidRDefault="001D0E7F" w:rsidP="00E81594">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E81594">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E81594">
      <w:pPr>
        <w:pStyle w:val="AnaParagrafYaziStiliSau"/>
        <w:numPr>
          <w:ilvl w:val="0"/>
          <w:numId w:val="27"/>
        </w:numPr>
      </w:pPr>
      <w:r>
        <w:t>F1 Score: Hassasiyet ve duyarlılık değerlerinin harmonik ortalaması</w:t>
      </w:r>
      <w:r w:rsidR="004A7915">
        <w:t xml:space="preserve"> alınarak hesaplanır</w:t>
      </w:r>
      <w:r>
        <w:t>.</w:t>
      </w:r>
    </w:p>
    <w:p w14:paraId="2A0C7038" w14:textId="28BC3383" w:rsidR="001423D6" w:rsidRDefault="001675EA" w:rsidP="00E81594">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1A93C59F" w14:textId="52569DD1" w:rsidR="001423D6" w:rsidRDefault="001423D6" w:rsidP="00E81594">
      <w:pPr>
        <w:pStyle w:val="AnaParagrafYaziStiliSau"/>
      </w:pPr>
    </w:p>
    <w:p w14:paraId="2E63B6F2" w14:textId="77777777" w:rsidR="001423D6" w:rsidRDefault="001423D6" w:rsidP="00E81594">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E81594">
      <w:pPr>
        <w:pStyle w:val="AnaParagrafYaziStiliSau"/>
        <w:rPr>
          <w:lang w:val="en-US"/>
        </w:rPr>
      </w:pPr>
    </w:p>
    <w:p w14:paraId="73AD2ECC" w14:textId="136B3105" w:rsidR="003D3598" w:rsidRDefault="003D3598" w:rsidP="00E81594">
      <w:pPr>
        <w:pStyle w:val="AnaParagrafYaziStiliSau"/>
        <w:rPr>
          <w:lang w:val="en-US"/>
        </w:rPr>
      </w:pPr>
      <w:r>
        <w:rPr>
          <w:lang w:val="en-US"/>
        </w:rPr>
        <w:t>MNIST veri seti, “keras.datasets”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E81594">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E81594">
      <w:pPr>
        <w:pStyle w:val="AnaParagrafYaziStiliSau"/>
        <w:rPr>
          <w:lang w:val="en-US"/>
        </w:rPr>
      </w:pPr>
    </w:p>
    <w:p w14:paraId="5BB85DE2" w14:textId="79CB7728" w:rsidR="009D1198" w:rsidRDefault="004853AF" w:rsidP="00E81594">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w:t>
      </w:r>
      <w:r>
        <w:rPr>
          <w:lang w:val="en-US"/>
        </w:rPr>
        <w:lastRenderedPageBreak/>
        <w:t xml:space="preserve">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0DE8EA5E" w14:textId="2AA9052E" w:rsidR="001E5CD7" w:rsidRDefault="009D1198" w:rsidP="00E81594">
      <w:pPr>
        <w:pStyle w:val="AnaParagrafYaziStiliSau"/>
        <w:rPr>
          <w:lang w:val="en-US"/>
        </w:rPr>
      </w:pPr>
      <w:r w:rsidRPr="009D1198">
        <w:rPr>
          <w:highlight w:val="red"/>
          <w:lang w:val="en-US"/>
        </w:rPr>
        <w:t>Orijinal-güncel hali ss</w:t>
      </w:r>
    </w:p>
    <w:p w14:paraId="6177CAF0" w14:textId="77777777" w:rsidR="00EE05F9" w:rsidRDefault="00EE05F9" w:rsidP="00E81594">
      <w:pPr>
        <w:pStyle w:val="AnaParagrafYaziStiliSau"/>
        <w:rPr>
          <w:lang w:val="en-US"/>
        </w:rPr>
      </w:pPr>
    </w:p>
    <w:p w14:paraId="2DD7C2C8" w14:textId="490980B4" w:rsidR="00D815B1" w:rsidRPr="00D815B1" w:rsidRDefault="001E5CD7" w:rsidP="00E81594">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E81594">
      <w:pPr>
        <w:pStyle w:val="AnaParagrafYaziStiliSau"/>
        <w:rPr>
          <w:lang w:val="en-US"/>
        </w:rPr>
      </w:pPr>
    </w:p>
    <w:p w14:paraId="31DB24FE" w14:textId="6746AF1A" w:rsidR="009D1198" w:rsidRPr="009D1198" w:rsidRDefault="00D815B1" w:rsidP="00E81594">
      <w:pPr>
        <w:pStyle w:val="AnaParagrafYaziStiliSau"/>
        <w:rPr>
          <w:lang w:val="en-US"/>
        </w:rPr>
      </w:pPr>
      <w:r w:rsidRPr="00D815B1">
        <w:rPr>
          <w:lang w:val="en-US"/>
        </w:rPr>
        <w:t>Son olarak, eğitim</w:t>
      </w:r>
      <w:r w:rsidR="00880AF2">
        <w:rPr>
          <w:lang w:val="en-US"/>
        </w:rPr>
        <w:t xml:space="preserve"> ve </w:t>
      </w:r>
      <w:r w:rsidRPr="00D815B1">
        <w:rPr>
          <w:lang w:val="en-US"/>
        </w:rPr>
        <w:t>test verileri</w:t>
      </w:r>
      <w:r w:rsidR="00880AF2">
        <w:rPr>
          <w:lang w:val="en-US"/>
        </w:rPr>
        <w:t>, mapping dosyası da kullanılarak 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 CSV uzantılı ayrı bir mapping dosyası elde edilir.</w:t>
      </w:r>
      <w:r w:rsidR="00E81594">
        <w:rPr>
          <w:lang w:val="en-US"/>
        </w:rPr>
        <w:t xml:space="preserve"> CSV uzantılı dosya üzerinde değişiklikler yapılmıştır. </w:t>
      </w:r>
      <w:r w:rsidR="00E81594" w:rsidRPr="009D1198">
        <w:rPr>
          <w:highlight w:val="red"/>
          <w:lang w:val="en-US"/>
        </w:rPr>
        <w:t xml:space="preserve">Orijinal-güncel hali </w:t>
      </w:r>
      <w:r w:rsidR="00E81594" w:rsidRPr="00947A8A">
        <w:rPr>
          <w:highlight w:val="red"/>
          <w:lang w:val="en-US"/>
        </w:rPr>
        <w:t>s</w:t>
      </w:r>
      <w:r w:rsidR="00947A8A" w:rsidRPr="00947A8A">
        <w:rPr>
          <w:highlight w:val="red"/>
          <w:lang w:val="en-US"/>
        </w:rPr>
        <w:t>s</w:t>
      </w:r>
    </w:p>
    <w:p w14:paraId="62C57EA2" w14:textId="77777777" w:rsidR="009D1198" w:rsidRDefault="009D1198" w:rsidP="00E81594">
      <w:pPr>
        <w:pStyle w:val="AnaParagrafYaziStiliSau"/>
        <w:rPr>
          <w:lang w:val="en-US"/>
        </w:rPr>
      </w:pPr>
    </w:p>
    <w:p w14:paraId="4072F326" w14:textId="77777777" w:rsidR="00947A8A" w:rsidRDefault="00E32A04" w:rsidP="00E81594">
      <w:pPr>
        <w:pStyle w:val="IkincilAltBaslikSau"/>
      </w:pPr>
      <w:r>
        <w:t>Karakter Tahmin</w:t>
      </w:r>
      <w:r w:rsidR="00B17638">
        <w:t>leri</w:t>
      </w:r>
    </w:p>
    <w:p w14:paraId="2AB9B115" w14:textId="77777777" w:rsidR="00593ECC" w:rsidRPr="00593ECC" w:rsidRDefault="00593ECC" w:rsidP="00593ECC">
      <w:pPr>
        <w:pStyle w:val="AnaParagrafYaziStiliSau"/>
        <w:rPr>
          <w:lang w:val="en-US"/>
        </w:rPr>
      </w:pPr>
    </w:p>
    <w:p w14:paraId="02494964" w14:textId="77777777" w:rsidR="00BA1BD0" w:rsidRDefault="00BA1BD0" w:rsidP="00BA1BD0">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 kullanılır. Harf tahmin işlemi için ise H5 uzantılı “letters_model” modeli 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6BBAEA7E" w14:textId="77777777" w:rsidR="00593ECC" w:rsidRDefault="00593ECC" w:rsidP="00BA1BD0">
      <w:pPr>
        <w:pStyle w:val="AnaParagrafYaziStiliSau"/>
        <w:rPr>
          <w:lang w:val="en-US"/>
        </w:rPr>
      </w:pPr>
    </w:p>
    <w:p w14:paraId="4AA2D77C" w14:textId="77777777" w:rsidR="00593ECC" w:rsidRDefault="00593ECC" w:rsidP="00BA1BD0">
      <w:pPr>
        <w:pStyle w:val="IkincilAltBaslikSau"/>
      </w:pPr>
      <w:r>
        <w:t>Karakterlerin Birleştirilmesi</w:t>
      </w:r>
    </w:p>
    <w:p w14:paraId="010AF73D" w14:textId="77777777" w:rsidR="00593ECC" w:rsidRDefault="00593ECC" w:rsidP="00593ECC">
      <w:pPr>
        <w:pStyle w:val="AnaParagrafYaziStiliSau"/>
        <w:rPr>
          <w:lang w:val="en-US"/>
        </w:rPr>
      </w:pPr>
    </w:p>
    <w:p w14:paraId="1EADC5BF" w14:textId="77777777" w:rsidR="00593ECC" w:rsidRDefault="00043819" w:rsidP="00593ECC">
      <w:pPr>
        <w:pStyle w:val="AnaParagrafYaziStiliSau"/>
        <w:rPr>
          <w:lang w:val="en-US"/>
        </w:rPr>
      </w:pPr>
      <w:r>
        <w:rPr>
          <w:lang w:val="en-US"/>
        </w:rPr>
        <w:t>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python sözlüğü yapılarında saklanır.</w:t>
      </w:r>
    </w:p>
    <w:p w14:paraId="5270DAE5" w14:textId="77777777" w:rsidR="007A585C" w:rsidRDefault="007A585C" w:rsidP="00593ECC">
      <w:pPr>
        <w:pStyle w:val="AnaParagrafYaziStiliSau"/>
        <w:rPr>
          <w:lang w:val="en-US"/>
        </w:rPr>
      </w:pPr>
    </w:p>
    <w:p w14:paraId="18EDB1E0" w14:textId="110A5FEA" w:rsidR="007A585C" w:rsidRDefault="007A585C" w:rsidP="007A585C">
      <w:pPr>
        <w:pStyle w:val="IkincilAltBaslikSau"/>
      </w:pPr>
      <w:r>
        <w:t xml:space="preserve"> Flask Web Uygulaması</w:t>
      </w:r>
    </w:p>
    <w:p w14:paraId="7D3AED51" w14:textId="77777777" w:rsidR="007A585C" w:rsidRDefault="007A585C" w:rsidP="007A585C">
      <w:pPr>
        <w:pStyle w:val="AnaParagrafYaziStiliSau"/>
        <w:rPr>
          <w:lang w:val="en-US"/>
        </w:rPr>
      </w:pPr>
    </w:p>
    <w:p w14:paraId="4D175FA0" w14:textId="77777777" w:rsidR="004525AC" w:rsidRDefault="007A585C" w:rsidP="007A585C">
      <w:pPr>
        <w:pStyle w:val="AnaParagrafYaziStiliSau"/>
        <w:rPr>
          <w:lang w:val="en-US"/>
        </w:rPr>
      </w:pPr>
      <w:r>
        <w:rPr>
          <w:lang w:val="en-US"/>
        </w:rPr>
        <w:t xml:space="preserve">Kullanıcılara kullanım kolaylığı sağlamak açısından Flask Framework kullanılarak bir web uygulaması geliştirilmiştir. Uygulama çalıştırıldığında ilk olarak Şekil..deki sayfa açılır. Bu sayfada kullanıcıdan ad, soyad bilgilerinin girilmesi ve şablon seçimi yapması istenir. </w:t>
      </w:r>
    </w:p>
    <w:p w14:paraId="1783BD5D" w14:textId="77777777" w:rsidR="004525AC" w:rsidRDefault="007A585C" w:rsidP="007A585C">
      <w:pPr>
        <w:pStyle w:val="AnaParagrafYaziStiliSau"/>
        <w:rPr>
          <w:lang w:val="en-US"/>
        </w:rPr>
      </w:pPr>
      <w:r>
        <w:rPr>
          <w:lang w:val="en-US"/>
        </w:rPr>
        <w:t xml:space="preserve">Bu işlemler yapıldıktan sonra “continue” butonu ile şekil..deki sayfaya geçilir. Bu kısımda kullanıcıdan </w:t>
      </w:r>
      <w:r w:rsidR="004525AC">
        <w:rPr>
          <w:lang w:val="en-US"/>
        </w:rPr>
        <w:t xml:space="preserve">formdaki el yazısı kısımları içeren bir fotoğraf yüklemesi beklenir. </w:t>
      </w:r>
    </w:p>
    <w:p w14:paraId="5EA401A9" w14:textId="0F21A4C8" w:rsidR="007A585C" w:rsidRPr="007A585C" w:rsidRDefault="004525AC" w:rsidP="007A585C">
      <w:pPr>
        <w:pStyle w:val="AnaParagrafYaziStiliSau"/>
        <w:rPr>
          <w:lang w:val="en-US"/>
        </w:rPr>
      </w:pPr>
      <w:r>
        <w:rPr>
          <w:lang w:val="en-US"/>
        </w:rPr>
        <w:t xml:space="preserve">Fotoğraf </w:t>
      </w:r>
      <w:r w:rsidR="006B0012">
        <w:rPr>
          <w:lang w:val="en-US"/>
        </w:rPr>
        <w:t>seçildikten</w:t>
      </w:r>
      <w:r>
        <w:rPr>
          <w:lang w:val="en-US"/>
        </w:rPr>
        <w:t xml:space="preserve"> “</w:t>
      </w:r>
      <w:r w:rsidR="006B0012">
        <w:rPr>
          <w:lang w:val="en-US"/>
        </w:rPr>
        <w:t>upload</w:t>
      </w:r>
      <w:r>
        <w:rPr>
          <w:lang w:val="en-US"/>
        </w:rPr>
        <w:t>” butonu ile</w:t>
      </w:r>
      <w:r w:rsidR="006B0012">
        <w:rPr>
          <w:lang w:val="en-US"/>
        </w:rPr>
        <w:t xml:space="preserve"> yüklenip</w:t>
      </w:r>
      <w:r>
        <w:rPr>
          <w:lang w:val="en-US"/>
        </w:rPr>
        <w:t xml:space="preserve"> şekil..deki sonuç sayfasına geçilir. Bu sayfada da kullanıcıdan ilk sayfada alınan bilgiler ile Bölüm 3.2.6’da elde edilen python sözlük yapısı bir tablo şeklinde ekrana yazdırılır.</w:t>
      </w:r>
    </w:p>
    <w:p w14:paraId="47D9DDC8" w14:textId="77777777" w:rsidR="007A585C" w:rsidRDefault="007A585C" w:rsidP="007A585C">
      <w:pPr>
        <w:pStyle w:val="AnaParagrafYaziStiliSau"/>
        <w:rPr>
          <w:lang w:val="en-US"/>
        </w:rPr>
      </w:pPr>
    </w:p>
    <w:p w14:paraId="15895B60" w14:textId="19BB2809" w:rsidR="007A585C" w:rsidRPr="007A585C" w:rsidRDefault="007A585C" w:rsidP="007A585C">
      <w:pPr>
        <w:pStyle w:val="AnaParagrafYaziStiliSau"/>
        <w:rPr>
          <w:lang w:val="en-US"/>
        </w:rPr>
        <w:sectPr w:rsidR="007A585C" w:rsidRPr="007A585C" w:rsidSect="000B0573">
          <w:pgSz w:w="11906" w:h="16838" w:code="9"/>
          <w:pgMar w:top="1701" w:right="1418" w:bottom="1701" w:left="2268" w:header="709" w:footer="709" w:gutter="0"/>
          <w:cols w:space="708"/>
          <w:titlePg/>
          <w:docGrid w:linePitch="360"/>
        </w:sectPr>
      </w:pPr>
    </w:p>
    <w:p w14:paraId="4B8B458F" w14:textId="7E8ED9AD" w:rsidR="001423D6" w:rsidRDefault="001423D6" w:rsidP="00E81594">
      <w:pPr>
        <w:pStyle w:val="AnaParagrafYaziStiliSau"/>
      </w:pPr>
    </w:p>
    <w:p w14:paraId="4941C02D" w14:textId="170627A8" w:rsidR="001423D6" w:rsidRDefault="001423D6" w:rsidP="00E81594">
      <w:pPr>
        <w:pStyle w:val="AnaParagrafYaziStiliSau"/>
      </w:pPr>
    </w:p>
    <w:p w14:paraId="622C2415" w14:textId="77777777" w:rsidR="001423D6" w:rsidRPr="007A7586" w:rsidRDefault="001423D6" w:rsidP="00E81594">
      <w:pPr>
        <w:pStyle w:val="AnaParagrafYaziStiliSau"/>
      </w:pPr>
    </w:p>
    <w:p w14:paraId="2581C224" w14:textId="32A2C080" w:rsidR="000865F3" w:rsidRDefault="00D60990" w:rsidP="00733AF0">
      <w:pPr>
        <w:pStyle w:val="Balk1"/>
        <w:ind w:left="1440" w:hanging="1440"/>
      </w:pPr>
      <w:bookmarkStart w:id="42" w:name="_Toc407628363"/>
      <w:bookmarkStart w:id="43" w:name="_Toc155810578"/>
      <w:r>
        <w:t>BULGULAR</w:t>
      </w:r>
      <w:bookmarkEnd w:id="42"/>
      <w:bookmarkEnd w:id="4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64C19D34" w:rsidR="00A20C0F" w:rsidRDefault="00552C61" w:rsidP="00E81594">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r w:rsidR="008B0EE4">
        <w:t xml:space="preserve"> Ayrıca web uygulaması üzerinden örnek dönüşüm işlemleri de sunulmuştur.</w:t>
      </w:r>
      <w:r w:rsidR="001D0DF8">
        <w:t xml:space="preserve"> “Bölüm 3” altında anlatılan CNN modeli, MNIST ve EMNIST veri setleri kullanılarak eğitilmiştir. Eğitilen bu modelin başarısı yine “Bölüm 3” altında anlatılan performans metriklerine göre değerlendirilmiştir.</w:t>
      </w:r>
    </w:p>
    <w:p w14:paraId="1E79F0E2" w14:textId="77777777" w:rsidR="00195BCB" w:rsidRDefault="00195BCB" w:rsidP="00E81594">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E81594">
      <w:pPr>
        <w:pStyle w:val="AnaParagrafYaziStiliSau"/>
      </w:pPr>
    </w:p>
    <w:p w14:paraId="7CE2AD1E" w14:textId="302F2D49" w:rsidR="001D0E7F" w:rsidRDefault="001D0E7F" w:rsidP="00E81594">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1D0DF8">
        <w:trPr>
          <w:trHeight w:val="435"/>
          <w:jc w:val="center"/>
        </w:trPr>
        <w:tc>
          <w:tcPr>
            <w:tcW w:w="2792" w:type="dxa"/>
            <w:tcBorders>
              <w:bottom w:val="single" w:sz="4" w:space="0" w:color="auto"/>
            </w:tcBorders>
          </w:tcPr>
          <w:p w14:paraId="4EDA2FF9" w14:textId="6A7F6F27" w:rsidR="001D0DF8" w:rsidRPr="00A6757D" w:rsidRDefault="001D0DF8" w:rsidP="00E81594">
            <w:pPr>
              <w:pStyle w:val="AnaParagrafYaziStiliSau"/>
            </w:pPr>
            <w:bookmarkStart w:id="44" w:name="_Hlk154766391"/>
            <w:r w:rsidRPr="00A6757D">
              <w:t>Performans Metrikleri</w:t>
            </w:r>
          </w:p>
        </w:tc>
        <w:tc>
          <w:tcPr>
            <w:tcW w:w="2861" w:type="dxa"/>
            <w:tcBorders>
              <w:bottom w:val="single" w:sz="4" w:space="0" w:color="auto"/>
            </w:tcBorders>
          </w:tcPr>
          <w:p w14:paraId="236F55BA" w14:textId="63BD9D3E" w:rsidR="001D0DF8" w:rsidRPr="00A6757D" w:rsidRDefault="001D0DF8" w:rsidP="00E81594">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E81594">
            <w:pPr>
              <w:pStyle w:val="AnaParagrafYaziStiliSau"/>
            </w:pPr>
            <w:r w:rsidRPr="00A6757D">
              <w:t>Precision</w:t>
            </w:r>
          </w:p>
        </w:tc>
        <w:tc>
          <w:tcPr>
            <w:tcW w:w="2861" w:type="dxa"/>
            <w:tcBorders>
              <w:bottom w:val="nil"/>
            </w:tcBorders>
          </w:tcPr>
          <w:p w14:paraId="380EF030" w14:textId="1F6C1CAF" w:rsidR="001D0DF8" w:rsidRPr="00A6757D" w:rsidRDefault="001D0DF8" w:rsidP="00E81594">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E81594">
            <w:pPr>
              <w:pStyle w:val="AnaParagrafYaziStiliSau"/>
            </w:pPr>
            <w:r w:rsidRPr="00A6757D">
              <w:t>Recall</w:t>
            </w:r>
          </w:p>
        </w:tc>
        <w:tc>
          <w:tcPr>
            <w:tcW w:w="2861" w:type="dxa"/>
            <w:tcBorders>
              <w:top w:val="nil"/>
              <w:bottom w:val="nil"/>
            </w:tcBorders>
          </w:tcPr>
          <w:p w14:paraId="7EC22A2E" w14:textId="2F0106E6" w:rsidR="001D0DF8" w:rsidRPr="00A6757D" w:rsidRDefault="001D0DF8" w:rsidP="00E81594">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E81594">
            <w:pPr>
              <w:pStyle w:val="AnaParagrafYaziStiliSau"/>
            </w:pPr>
            <w:r w:rsidRPr="00A6757D">
              <w:t>F1 Score</w:t>
            </w:r>
          </w:p>
        </w:tc>
        <w:tc>
          <w:tcPr>
            <w:tcW w:w="2861" w:type="dxa"/>
            <w:tcBorders>
              <w:top w:val="nil"/>
              <w:bottom w:val="nil"/>
            </w:tcBorders>
          </w:tcPr>
          <w:p w14:paraId="46830570" w14:textId="67F24A60" w:rsidR="001D0DF8" w:rsidRPr="00A6757D" w:rsidRDefault="001D0DF8" w:rsidP="00E81594">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E81594">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E81594">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E81594">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E81594">
            <w:pPr>
              <w:pStyle w:val="AnaParagrafYaziStiliSau"/>
            </w:pPr>
            <w:r w:rsidRPr="004156E7">
              <w:t>0.9913</w:t>
            </w:r>
          </w:p>
        </w:tc>
      </w:tr>
      <w:bookmarkEnd w:id="44"/>
    </w:tbl>
    <w:p w14:paraId="66E78A34" w14:textId="77777777" w:rsidR="00B75310" w:rsidRDefault="00B75310" w:rsidP="00B75310">
      <w:pPr>
        <w:rPr>
          <w:lang w:eastAsia="tr-TR"/>
        </w:rPr>
      </w:pPr>
    </w:p>
    <w:p w14:paraId="4A5AC191" w14:textId="048D29CD"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Şekil..’de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706BFE95" w14:textId="0A272B47" w:rsidR="008B0EE4" w:rsidRDefault="00911DEE" w:rsidP="00B75310">
      <w:pPr>
        <w:rPr>
          <w:lang w:eastAsia="tr-TR"/>
        </w:rPr>
      </w:pPr>
      <w:r w:rsidRPr="00911DEE">
        <w:rPr>
          <w:noProof/>
          <w:lang w:eastAsia="tr-TR"/>
        </w:rPr>
        <w:lastRenderedPageBreak/>
        <w:drawing>
          <wp:inline distT="0" distB="0" distL="0" distR="0" wp14:anchorId="1BB40841" wp14:editId="4AE829FD">
            <wp:extent cx="5209906" cy="202692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24"/>
                    <a:stretch>
                      <a:fillRect/>
                    </a:stretch>
                  </pic:blipFill>
                  <pic:spPr>
                    <a:xfrm>
                      <a:off x="0" y="0"/>
                      <a:ext cx="5215736" cy="2029188"/>
                    </a:xfrm>
                    <a:prstGeom prst="rect">
                      <a:avLst/>
                    </a:prstGeom>
                  </pic:spPr>
                </pic:pic>
              </a:graphicData>
            </a:graphic>
          </wp:inline>
        </w:drawing>
      </w:r>
    </w:p>
    <w:p w14:paraId="3655C506" w14:textId="2E32CBC6"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687B09B" w14:textId="0B4D33E2" w:rsidR="00691309" w:rsidRDefault="00691309" w:rsidP="00691309">
      <w:pPr>
        <w:jc w:val="center"/>
        <w:rPr>
          <w:rFonts w:ascii="Times New Roman" w:hAnsi="Times New Roman"/>
          <w:sz w:val="24"/>
          <w:szCs w:val="24"/>
          <w:lang w:eastAsia="tr-TR"/>
        </w:rP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25"/>
                    <a:stretch>
                      <a:fillRect/>
                    </a:stretch>
                  </pic:blipFill>
                  <pic:spPr>
                    <a:xfrm>
                      <a:off x="0" y="0"/>
                      <a:ext cx="4360272" cy="3835129"/>
                    </a:xfrm>
                    <a:prstGeom prst="rect">
                      <a:avLst/>
                    </a:prstGeom>
                  </pic:spPr>
                </pic:pic>
              </a:graphicData>
            </a:graphic>
          </wp:inline>
        </w:drawing>
      </w:r>
    </w:p>
    <w:p w14:paraId="66265649" w14:textId="77777777" w:rsidR="00691309" w:rsidRDefault="00691309" w:rsidP="00691309">
      <w:pPr>
        <w:jc w:val="center"/>
        <w:rPr>
          <w:rFonts w:ascii="Times New Roman" w:hAnsi="Times New Roman"/>
          <w:sz w:val="24"/>
          <w:szCs w:val="24"/>
          <w:lang w:eastAsia="tr-TR"/>
        </w:rPr>
      </w:pPr>
    </w:p>
    <w:p w14:paraId="1C3FB218" w14:textId="77777777" w:rsidR="001D0DF8"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t>Şekil..de MNIST modeli kullanılarak el yazısı ile kağıt üzerine yazılmış rakamların tahmin sonuçları verilmiştir. Tüm rakamların doğru tahmin edildiği görülmektedir.</w:t>
      </w:r>
    </w:p>
    <w:p w14:paraId="52A00255" w14:textId="77777777" w:rsidR="001D0DF8" w:rsidRDefault="001D0DF8" w:rsidP="001D0DF8">
      <w:pPr>
        <w:jc w:val="center"/>
        <w:rPr>
          <w:rFonts w:ascii="Times New Roman" w:hAnsi="Times New Roman"/>
          <w:sz w:val="24"/>
          <w:szCs w:val="24"/>
          <w:lang w:eastAsia="tr-TR"/>
        </w:rPr>
      </w:pPr>
      <w:r w:rsidRPr="00534211">
        <w:rPr>
          <w:rFonts w:ascii="Times New Roman" w:hAnsi="Times New Roman"/>
          <w:noProof/>
          <w:sz w:val="24"/>
          <w:szCs w:val="24"/>
          <w:lang w:eastAsia="tr-TR"/>
        </w:rPr>
        <w:lastRenderedPageBreak/>
        <w:drawing>
          <wp:inline distT="0" distB="0" distL="0" distR="0" wp14:anchorId="3202B54C" wp14:editId="2CF1F023">
            <wp:extent cx="3643746" cy="2446009"/>
            <wp:effectExtent l="0" t="0" r="0" b="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26"/>
                    <a:stretch>
                      <a:fillRect/>
                    </a:stretch>
                  </pic:blipFill>
                  <pic:spPr>
                    <a:xfrm>
                      <a:off x="0" y="0"/>
                      <a:ext cx="3655070" cy="2453611"/>
                    </a:xfrm>
                    <a:prstGeom prst="rect">
                      <a:avLst/>
                    </a:prstGeom>
                  </pic:spPr>
                </pic:pic>
              </a:graphicData>
            </a:graphic>
          </wp:inline>
        </w:drawing>
      </w:r>
    </w:p>
    <w:p w14:paraId="5F8658E2" w14:textId="77777777" w:rsidR="001D0DF8" w:rsidRDefault="001D0DF8" w:rsidP="001D0DF8">
      <w:pPr>
        <w:spacing w:line="360" w:lineRule="auto"/>
        <w:jc w:val="both"/>
        <w:rPr>
          <w:rFonts w:ascii="Times New Roman" w:hAnsi="Times New Roman"/>
          <w:sz w:val="24"/>
          <w:szCs w:val="24"/>
          <w:lang w:eastAsia="tr-TR"/>
        </w:rPr>
      </w:pPr>
    </w:p>
    <w:p w14:paraId="400CC66B" w14:textId="77777777" w:rsidR="001D0DF8"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t>Şekil ..de verilen örnekteki gibi el yazısı ile kağıt üzerine yazılmış “1” ve “4” rakamlarının farklı şekillerde yazılışlarında modelin yanlış tahmin yapabildiği görülmüştür.</w:t>
      </w:r>
    </w:p>
    <w:p w14:paraId="4524DB6D" w14:textId="77777777" w:rsidR="001D0DF8" w:rsidRDefault="001D0DF8" w:rsidP="001D0DF8">
      <w:pPr>
        <w:jc w:val="center"/>
        <w:rPr>
          <w:rFonts w:ascii="Times New Roman" w:hAnsi="Times New Roman"/>
          <w:sz w:val="24"/>
          <w:szCs w:val="24"/>
          <w:lang w:eastAsia="tr-TR"/>
        </w:rPr>
      </w:pPr>
      <w:r w:rsidRPr="002D2EA0">
        <w:rPr>
          <w:rFonts w:ascii="Times New Roman" w:hAnsi="Times New Roman"/>
          <w:noProof/>
          <w:sz w:val="24"/>
          <w:szCs w:val="24"/>
          <w:lang w:eastAsia="tr-TR"/>
        </w:rPr>
        <w:drawing>
          <wp:inline distT="0" distB="0" distL="0" distR="0" wp14:anchorId="58964C26" wp14:editId="18F43B0E">
            <wp:extent cx="4218709" cy="1279042"/>
            <wp:effectExtent l="0" t="0" r="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27"/>
                    <a:srcRect l="1684" r="1664"/>
                    <a:stretch/>
                  </pic:blipFill>
                  <pic:spPr bwMode="auto">
                    <a:xfrm>
                      <a:off x="0" y="0"/>
                      <a:ext cx="4239979" cy="1285491"/>
                    </a:xfrm>
                    <a:prstGeom prst="rect">
                      <a:avLst/>
                    </a:prstGeom>
                    <a:ln>
                      <a:noFill/>
                    </a:ln>
                    <a:extLst>
                      <a:ext uri="{53640926-AAD7-44D8-BBD7-CCE9431645EC}">
                        <a14:shadowObscured xmlns:a14="http://schemas.microsoft.com/office/drawing/2010/main"/>
                      </a:ext>
                    </a:extLst>
                  </pic:spPr>
                </pic:pic>
              </a:graphicData>
            </a:graphic>
          </wp:inline>
        </w:drawing>
      </w:r>
    </w:p>
    <w:p w14:paraId="0AE2EF5B" w14:textId="77777777" w:rsidR="00691309" w:rsidRDefault="00691309" w:rsidP="00C15C5E">
      <w:pPr>
        <w:rPr>
          <w:rFonts w:ascii="Times New Roman" w:hAnsi="Times New Roman"/>
          <w:sz w:val="24"/>
          <w:szCs w:val="24"/>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1D0DF8">
      <w:pPr>
        <w:pStyle w:val="AnaParagrafYaziStiliSau"/>
      </w:pPr>
    </w:p>
    <w:p w14:paraId="79419516" w14:textId="53AA93D7" w:rsidR="001D0DF8" w:rsidRDefault="001D0DF8" w:rsidP="001D0DF8">
      <w:pPr>
        <w:pStyle w:val="AnaParagrafYaziStiliSau"/>
      </w:pPr>
      <w:r>
        <w:t>Tablo 2’de EMNIST veri seti için performans değerlendirme sonuçları verilmiştir.</w:t>
      </w:r>
    </w:p>
    <w:p w14:paraId="0F12F637" w14:textId="77777777" w:rsidR="001D0DF8" w:rsidRDefault="001D0DF8" w:rsidP="001D0DF8">
      <w:pPr>
        <w:pStyle w:val="AnaParagrafYaziStiliSau"/>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08157A">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08157A">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08157A">
            <w:pPr>
              <w:pStyle w:val="AnaParagrafYaziStiliSau"/>
            </w:pPr>
            <w:r w:rsidRPr="00A6757D">
              <w:t>Precision</w:t>
            </w:r>
          </w:p>
        </w:tc>
        <w:tc>
          <w:tcPr>
            <w:tcW w:w="2567" w:type="dxa"/>
            <w:tcBorders>
              <w:bottom w:val="nil"/>
            </w:tcBorders>
          </w:tcPr>
          <w:p w14:paraId="48BD96AE" w14:textId="77777777" w:rsidR="001D0DF8" w:rsidRPr="00A6757D" w:rsidRDefault="001D0DF8" w:rsidP="0008157A">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08157A">
            <w:pPr>
              <w:pStyle w:val="AnaParagrafYaziStiliSau"/>
            </w:pPr>
            <w:r w:rsidRPr="00A6757D">
              <w:t>Recall</w:t>
            </w:r>
          </w:p>
        </w:tc>
        <w:tc>
          <w:tcPr>
            <w:tcW w:w="2567" w:type="dxa"/>
            <w:tcBorders>
              <w:top w:val="nil"/>
              <w:bottom w:val="nil"/>
            </w:tcBorders>
          </w:tcPr>
          <w:p w14:paraId="00A2DF5B" w14:textId="77777777" w:rsidR="001D0DF8" w:rsidRPr="00A6757D" w:rsidRDefault="001D0DF8" w:rsidP="0008157A">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08157A">
            <w:pPr>
              <w:pStyle w:val="AnaParagrafYaziStiliSau"/>
            </w:pPr>
            <w:r w:rsidRPr="00A6757D">
              <w:t>F1 Score</w:t>
            </w:r>
          </w:p>
        </w:tc>
        <w:tc>
          <w:tcPr>
            <w:tcW w:w="2567" w:type="dxa"/>
            <w:tcBorders>
              <w:top w:val="nil"/>
              <w:bottom w:val="nil"/>
            </w:tcBorders>
          </w:tcPr>
          <w:p w14:paraId="57529CE2" w14:textId="77777777" w:rsidR="001D0DF8" w:rsidRPr="00A6757D" w:rsidRDefault="001D0DF8" w:rsidP="0008157A">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08157A">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08157A">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08157A">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08157A">
            <w:pPr>
              <w:pStyle w:val="AnaParagrafYaziStiliSau"/>
            </w:pPr>
            <w:r w:rsidRPr="008B0EE4">
              <w:t>0.9316</w:t>
            </w:r>
          </w:p>
        </w:tc>
      </w:tr>
    </w:tbl>
    <w:p w14:paraId="1512472F" w14:textId="77777777" w:rsidR="001D0DF8" w:rsidRPr="001D0DF8" w:rsidRDefault="001D0DF8" w:rsidP="001D0DF8">
      <w:pPr>
        <w:pStyle w:val="AnaParagrafYaziStiliSau"/>
      </w:pPr>
    </w:p>
    <w:p w14:paraId="01A9C178" w14:textId="3766F781"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Şekil..de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2E3B6935" w14:textId="23114826" w:rsidR="00691309" w:rsidRDefault="00691309" w:rsidP="00B75310">
      <w:pPr>
        <w:rPr>
          <w:rFonts w:ascii="Times New Roman" w:hAnsi="Times New Roman"/>
          <w:sz w:val="24"/>
          <w:szCs w:val="24"/>
          <w:lang w:eastAsia="tr-TR"/>
        </w:rPr>
      </w:pPr>
      <w:r w:rsidRPr="00691309">
        <w:rPr>
          <w:rFonts w:ascii="Times New Roman" w:hAnsi="Times New Roman"/>
          <w:noProof/>
          <w:sz w:val="24"/>
          <w:szCs w:val="24"/>
          <w:lang w:eastAsia="tr-TR"/>
        </w:rPr>
        <w:drawing>
          <wp:inline distT="0" distB="0" distL="0" distR="0" wp14:anchorId="77D43CD3" wp14:editId="1E0C33F7">
            <wp:extent cx="5219700" cy="2049145"/>
            <wp:effectExtent l="0" t="0" r="0" b="8255"/>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28"/>
                    <a:stretch>
                      <a:fillRect/>
                    </a:stretch>
                  </pic:blipFill>
                  <pic:spPr>
                    <a:xfrm>
                      <a:off x="0" y="0"/>
                      <a:ext cx="5219700" cy="2049145"/>
                    </a:xfrm>
                    <a:prstGeom prst="rect">
                      <a:avLst/>
                    </a:prstGeom>
                  </pic:spPr>
                </pic:pic>
              </a:graphicData>
            </a:graphic>
          </wp:inline>
        </w:drawing>
      </w:r>
    </w:p>
    <w:p w14:paraId="56BF2B5E" w14:textId="77777777" w:rsidR="002D2EA0" w:rsidRDefault="002D2EA0" w:rsidP="001D0DF8">
      <w:pPr>
        <w:rPr>
          <w:rFonts w:ascii="Times New Roman" w:hAnsi="Times New Roman"/>
          <w:sz w:val="24"/>
          <w:szCs w:val="24"/>
          <w:lang w:eastAsia="tr-TR"/>
        </w:rPr>
      </w:pPr>
    </w:p>
    <w:p w14:paraId="08149DBE" w14:textId="6B389DEF"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 xml:space="preserve">Şekil..de EMNIST modeli kullanılarak el yazısı ile kağıt üzerine yazılmış 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7488020E" w14:textId="6F9A3665" w:rsidR="00534211" w:rsidRDefault="002E1D65" w:rsidP="008E3F64">
      <w:pPr>
        <w:jc w:val="center"/>
        <w:rPr>
          <w:rFonts w:ascii="Times New Roman" w:hAnsi="Times New Roman"/>
          <w:sz w:val="24"/>
          <w:szCs w:val="24"/>
          <w:lang w:eastAsia="tr-TR"/>
        </w:rP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29"/>
                    <a:stretch>
                      <a:fillRect/>
                    </a:stretch>
                  </pic:blipFill>
                  <pic:spPr>
                    <a:xfrm>
                      <a:off x="0" y="0"/>
                      <a:ext cx="4139564" cy="4292153"/>
                    </a:xfrm>
                    <a:prstGeom prst="rect">
                      <a:avLst/>
                    </a:prstGeom>
                  </pic:spPr>
                </pic:pic>
              </a:graphicData>
            </a:graphic>
          </wp:inline>
        </w:drawing>
      </w:r>
    </w:p>
    <w:p w14:paraId="2CF35EF7" w14:textId="77777777" w:rsidR="002E1D65" w:rsidRDefault="002E1D65" w:rsidP="008E3F64">
      <w:pPr>
        <w:jc w:val="center"/>
        <w:rPr>
          <w:rFonts w:ascii="Times New Roman" w:hAnsi="Times New Roman"/>
          <w:sz w:val="24"/>
          <w:szCs w:val="24"/>
          <w:lang w:eastAsia="tr-TR"/>
        </w:rPr>
      </w:pPr>
    </w:p>
    <w:p w14:paraId="5B30CA59" w14:textId="746D9C18" w:rsidR="002E1D65" w:rsidRPr="00FE1BC9" w:rsidRDefault="002E1D65" w:rsidP="002E1D65">
      <w:pPr>
        <w:pStyle w:val="AnaParagrafYaziStiliSau"/>
        <w:sectPr w:rsidR="002E1D65" w:rsidRPr="00FE1BC9" w:rsidSect="002E1D65">
          <w:pgSz w:w="11906" w:h="16838" w:code="9"/>
          <w:pgMar w:top="1701" w:right="1418" w:bottom="1701" w:left="2268" w:header="709" w:footer="709" w:gutter="0"/>
          <w:cols w:space="708"/>
          <w:titlePg/>
          <w:docGrid w:linePitch="360"/>
        </w:sectPr>
      </w:pPr>
      <w:r>
        <w:t>EMNIST veri seti, 26 farklı karakter içeren İngiliz alfabesinden oluşturulduğu için etiketleri sıralı olarak 1-25 aralığında verilmektedir. Örnek olarak “A” harfi “1”, “Z” harfi ise “25” olarak etiketlenir, bu etiketler başlık 3.2.4.3’te anlatılan “mapping.csv” dosyasına göre belirlenmiştir</w:t>
      </w:r>
    </w:p>
    <w:p w14:paraId="5973ECFB" w14:textId="77777777" w:rsidR="002E1D65" w:rsidRPr="00691309" w:rsidRDefault="002E1D65" w:rsidP="002E1D65">
      <w:pPr>
        <w:rPr>
          <w:rFonts w:ascii="Times New Roman" w:hAnsi="Times New Roman"/>
          <w:sz w:val="24"/>
          <w:szCs w:val="24"/>
          <w:lang w:eastAsia="tr-TR"/>
        </w:rPr>
      </w:pPr>
    </w:p>
    <w:p w14:paraId="5774BF10" w14:textId="3941F016" w:rsidR="0041153B" w:rsidRDefault="001D0DF8" w:rsidP="002810D0">
      <w:pPr>
        <w:pStyle w:val="AltBaslkSau"/>
      </w:pPr>
      <w:r>
        <w:t>Sistemin Test Edilmesi</w:t>
      </w:r>
    </w:p>
    <w:p w14:paraId="005C3A40" w14:textId="77777777" w:rsidR="00BA3093" w:rsidRPr="00BA3093" w:rsidRDefault="00BA3093" w:rsidP="00E81594">
      <w:pPr>
        <w:pStyle w:val="AnaParagrafYaziStiliSau"/>
      </w:pPr>
    </w:p>
    <w:p w14:paraId="2B2F3C21" w14:textId="44444E85" w:rsidR="001A0104" w:rsidRDefault="001A0104" w:rsidP="00E81594">
      <w:pPr>
        <w:pStyle w:val="AnaParagrafYaziStiliSau"/>
      </w:pPr>
    </w:p>
    <w:p w14:paraId="3AA6F285" w14:textId="77777777" w:rsidR="001A0104" w:rsidRPr="001A0104" w:rsidRDefault="001A0104" w:rsidP="001A0104">
      <w:pPr>
        <w:rPr>
          <w:lang w:eastAsia="tr-TR"/>
        </w:rPr>
      </w:pPr>
    </w:p>
    <w:p w14:paraId="2D5A83D9" w14:textId="77777777" w:rsidR="00733AF0" w:rsidRDefault="00733AF0" w:rsidP="00E81594">
      <w:pPr>
        <w:pStyle w:val="AnaParagrafYaziStiliSau"/>
      </w:pPr>
    </w:p>
    <w:p w14:paraId="5ECF8B94" w14:textId="027520EF" w:rsidR="006C149F" w:rsidRDefault="006C149F" w:rsidP="00E81594">
      <w:pPr>
        <w:pStyle w:val="AnaParagrafYaziStiliSau"/>
      </w:pPr>
    </w:p>
    <w:p w14:paraId="4FF9BB1B" w14:textId="77777777" w:rsidR="006C149F" w:rsidRPr="006C149F" w:rsidRDefault="006C149F" w:rsidP="006C149F">
      <w:pPr>
        <w:rPr>
          <w:lang w:eastAsia="tr-TR"/>
        </w:rPr>
      </w:pPr>
    </w:p>
    <w:p w14:paraId="596D543B" w14:textId="77777777" w:rsidR="000865F3" w:rsidRDefault="000865F3" w:rsidP="00E81594">
      <w:pPr>
        <w:pStyle w:val="AnaParagrafYaziStiliSau"/>
      </w:pPr>
    </w:p>
    <w:p w14:paraId="1FE3685A" w14:textId="77777777" w:rsidR="000C47E6" w:rsidRPr="000C47E6" w:rsidRDefault="000C47E6" w:rsidP="00E81594">
      <w:pPr>
        <w:pStyle w:val="AnaParagrafYaziStiliSau"/>
      </w:pPr>
    </w:p>
    <w:p w14:paraId="2B4CB043" w14:textId="77777777" w:rsidR="003B5866" w:rsidRDefault="003B5866" w:rsidP="00E81594">
      <w:pPr>
        <w:pStyle w:val="AnaParagrafYaziStiliSau"/>
      </w:pPr>
    </w:p>
    <w:p w14:paraId="0477BFF0" w14:textId="7739A062" w:rsidR="00D547AD" w:rsidRDefault="00D547AD" w:rsidP="00E81594">
      <w:pPr>
        <w:pStyle w:val="AnaParagrafYaziStiliSau"/>
      </w:pPr>
    </w:p>
    <w:p w14:paraId="0D858C69" w14:textId="4E491385" w:rsidR="000865F3" w:rsidRDefault="000865F3" w:rsidP="00C2148F">
      <w:pPr>
        <w:pStyle w:val="IlkSayfalarBasligiSau"/>
      </w:pPr>
    </w:p>
    <w:p w14:paraId="16D3EE5B" w14:textId="77777777" w:rsidR="001D0DF8" w:rsidRDefault="001D0DF8" w:rsidP="00C2148F">
      <w:pPr>
        <w:pStyle w:val="IlkSayfalarBasligiSau"/>
      </w:pPr>
    </w:p>
    <w:p w14:paraId="52DD0691" w14:textId="77777777" w:rsidR="001D0DF8" w:rsidRDefault="001D0DF8" w:rsidP="00C2148F">
      <w:pPr>
        <w:pStyle w:val="IlkSayfalarBasligiSau"/>
      </w:pPr>
    </w:p>
    <w:p w14:paraId="53464998" w14:textId="77777777" w:rsidR="001D0DF8" w:rsidRDefault="001D0DF8" w:rsidP="00C2148F">
      <w:pPr>
        <w:pStyle w:val="IlkSayfalarBasligiSau"/>
      </w:pPr>
    </w:p>
    <w:p w14:paraId="7E6AFA13" w14:textId="77777777" w:rsidR="001D0DF8" w:rsidRDefault="001D0DF8" w:rsidP="00C2148F">
      <w:pPr>
        <w:pStyle w:val="IlkSayfalarBasligiSau"/>
      </w:pPr>
    </w:p>
    <w:p w14:paraId="0B70E9CE" w14:textId="77777777" w:rsidR="001D0DF8" w:rsidRDefault="001D0DF8" w:rsidP="00C2148F">
      <w:pPr>
        <w:pStyle w:val="IlkSayfalarBasligiSau"/>
      </w:pPr>
    </w:p>
    <w:p w14:paraId="2092663F" w14:textId="77777777" w:rsidR="001D0DF8" w:rsidRDefault="001D0DF8" w:rsidP="00C2148F">
      <w:pPr>
        <w:pStyle w:val="IlkSayfalarBasligiSau"/>
      </w:pPr>
    </w:p>
    <w:p w14:paraId="7E3F45A2" w14:textId="77777777" w:rsidR="001D0DF8" w:rsidRDefault="001D0DF8" w:rsidP="00C2148F">
      <w:pPr>
        <w:pStyle w:val="IlkSayfalarBasligiSau"/>
      </w:pPr>
    </w:p>
    <w:p w14:paraId="51A4F8B1" w14:textId="77777777" w:rsidR="001D0DF8" w:rsidRDefault="001D0DF8" w:rsidP="00C2148F">
      <w:pPr>
        <w:pStyle w:val="IlkSayfalarBasligiSau"/>
      </w:pPr>
    </w:p>
    <w:p w14:paraId="3D7877AD" w14:textId="77777777" w:rsidR="001D0DF8" w:rsidRDefault="001D0DF8" w:rsidP="00C2148F">
      <w:pPr>
        <w:pStyle w:val="IlkSayfalarBasligiSau"/>
      </w:pPr>
    </w:p>
    <w:p w14:paraId="329F1650" w14:textId="77777777" w:rsidR="001D0DF8" w:rsidRDefault="001D0DF8" w:rsidP="00C2148F">
      <w:pPr>
        <w:pStyle w:val="IlkSayfalarBasligiSau"/>
      </w:pPr>
    </w:p>
    <w:p w14:paraId="3EEE95CA" w14:textId="77777777" w:rsidR="001D0DF8" w:rsidRDefault="001D0DF8" w:rsidP="00C2148F">
      <w:pPr>
        <w:pStyle w:val="IlkSayfalarBasligiSau"/>
      </w:pPr>
    </w:p>
    <w:p w14:paraId="179C88AB" w14:textId="77777777" w:rsidR="001D0DF8" w:rsidRDefault="001D0DF8" w:rsidP="00C2148F">
      <w:pPr>
        <w:pStyle w:val="IlkSayfalarBasligiSau"/>
      </w:pPr>
    </w:p>
    <w:p w14:paraId="3BCD4174" w14:textId="77777777" w:rsidR="001D0DF8" w:rsidRDefault="001D0DF8" w:rsidP="00C2148F">
      <w:pPr>
        <w:pStyle w:val="IlkSayfalarBasligiSau"/>
      </w:pPr>
    </w:p>
    <w:p w14:paraId="6A605188" w14:textId="77777777" w:rsidR="001D0DF8" w:rsidRDefault="001D0DF8" w:rsidP="00C2148F">
      <w:pPr>
        <w:pStyle w:val="IlkSayfalarBasligiSau"/>
      </w:pPr>
    </w:p>
    <w:p w14:paraId="77DB2D96" w14:textId="77777777" w:rsidR="001D0DF8" w:rsidRDefault="001D0DF8" w:rsidP="00C2148F">
      <w:pPr>
        <w:pStyle w:val="IlkSayfalarBasligiSau"/>
      </w:pPr>
    </w:p>
    <w:p w14:paraId="3908EA53" w14:textId="77777777" w:rsidR="001D0DF8" w:rsidRDefault="001D0DF8" w:rsidP="00C2148F">
      <w:pPr>
        <w:pStyle w:val="IlkSayfalarBasligiSau"/>
      </w:pPr>
    </w:p>
    <w:p w14:paraId="286CF044" w14:textId="77777777" w:rsidR="001D0DF8" w:rsidRDefault="001D0DF8" w:rsidP="00C2148F">
      <w:pPr>
        <w:pStyle w:val="IlkSayfalarBasligiSau"/>
      </w:pPr>
    </w:p>
    <w:p w14:paraId="13B591B9" w14:textId="77777777" w:rsidR="001D0DF8" w:rsidRDefault="001D0DF8" w:rsidP="00C2148F">
      <w:pPr>
        <w:pStyle w:val="IlkSayfalarBasligiSau"/>
      </w:pPr>
    </w:p>
    <w:p w14:paraId="00929436" w14:textId="77777777" w:rsidR="009E641A" w:rsidRPr="00FE1BC9" w:rsidRDefault="009E641A" w:rsidP="00C2148F">
      <w:pPr>
        <w:pStyle w:val="IlkSayfalarBasligiSau"/>
      </w:pPr>
    </w:p>
    <w:p w14:paraId="6F45FC67" w14:textId="77777777" w:rsidR="000D09C9" w:rsidRPr="002C15D6" w:rsidRDefault="007915A0" w:rsidP="007B36AC">
      <w:pPr>
        <w:pStyle w:val="Balk1"/>
        <w:ind w:left="1440" w:hanging="1418"/>
      </w:pPr>
      <w:bookmarkStart w:id="45" w:name="_Toc155810581"/>
      <w:r w:rsidRPr="002C15D6">
        <w:t>TARTIŞMA</w:t>
      </w:r>
      <w:r w:rsidR="00E944E3">
        <w:t xml:space="preserve"> VE SONUÇ</w:t>
      </w:r>
      <w:bookmarkEnd w:id="45"/>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3CF26AFE" w:rsidR="00C90CB1" w:rsidRDefault="00C90CB1" w:rsidP="00E81594">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E81594">
      <w:pPr>
        <w:pStyle w:val="AnaParagrafYaziStiliSau"/>
      </w:pPr>
    </w:p>
    <w:p w14:paraId="708649C9" w14:textId="6A2A6294" w:rsidR="00F40DEF" w:rsidRDefault="0033752C" w:rsidP="00E81594">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E81594">
      <w:pPr>
        <w:pStyle w:val="AnaParagrafYaziStiliSau"/>
      </w:pPr>
    </w:p>
    <w:p w14:paraId="6D8EF9F8" w14:textId="7763253B" w:rsidR="00F82034" w:rsidRDefault="00500661" w:rsidP="00E81594">
      <w:pPr>
        <w:pStyle w:val="AnaParagrafYaziStiliSau"/>
        <w:numPr>
          <w:ilvl w:val="0"/>
          <w:numId w:val="32"/>
        </w:numPr>
      </w:pPr>
      <w:r>
        <w:t xml:space="preserve">Çalışmanın yöntem kısmında anlatılan segmentasyon ve birleştirme aşamaları gerçekleştirilmemiştir. </w:t>
      </w:r>
      <w:r w:rsidR="00F82034">
        <w:t>Gerçekleştirilen kısımların devamı olarak karakterlerin tanınması, belge üzerindeki yazılardan gerçekleştirileceği için segmentasyon aşaması önem taşımaktadır. Ayrıca tanınan karakterlerin birleştirilerek segmentasyondan önceki hallerinin elde edilmesi için birleştirme aşaması da önem</w:t>
      </w:r>
      <w:r w:rsidR="00CC6E98">
        <w:t>lidir.</w:t>
      </w:r>
    </w:p>
    <w:p w14:paraId="1A643478" w14:textId="7E773F8A" w:rsidR="00F40DEF" w:rsidRDefault="00F82034" w:rsidP="00E81594">
      <w:pPr>
        <w:pStyle w:val="AnaParagrafYaziStiliSau"/>
        <w:numPr>
          <w:ilvl w:val="0"/>
          <w:numId w:val="32"/>
        </w:numPr>
      </w:pPr>
      <w:r>
        <w:t xml:space="preserve">Yapılan çalışmada sadece CNN modeli kullanılmıştır. </w:t>
      </w:r>
      <w:r w:rsidR="00664D58">
        <w:t>Devamında farklı derin öğrenme ve makine öğrenmesi yöntemleri de uygulanarak başarı sonuçları karşılaştırılabilecek ve sonucunda en uygun yöntem seçilebilecektir. Bu sayede tahmin sonuçlarının doğruluğunun arttırılması hedeflenmektedir.</w:t>
      </w:r>
    </w:p>
    <w:p w14:paraId="113D9A31" w14:textId="174BF227" w:rsidR="00F40DEF" w:rsidRDefault="00664D58" w:rsidP="00E81594">
      <w:pPr>
        <w:pStyle w:val="AnaParagrafYaziStiliSau"/>
        <w:numPr>
          <w:ilvl w:val="0"/>
          <w:numId w:val="32"/>
        </w:numPr>
      </w:pPr>
      <w:r>
        <w:t>Yapılan çalışma</w:t>
      </w:r>
      <w:r w:rsidR="00195BCB">
        <w:t>nın test aşamasında</w:t>
      </w:r>
      <w:r>
        <w:t xml:space="preserve"> </w:t>
      </w:r>
      <w:r w:rsidR="00B039D8">
        <w:t>MNIST ve EMNIST</w:t>
      </w:r>
      <w:r>
        <w:t xml:space="preserve"> test verilerinin yanı sıra </w:t>
      </w:r>
      <w:r w:rsidR="00CC6E98">
        <w:t>özel</w:t>
      </w:r>
      <w:r>
        <w:t xml:space="preserve"> test örnekleri de oluşturulmuştur. Bu örneklerin çeşitliliğinin ve sayılarının arttırılması hedeflenmektedir.</w:t>
      </w:r>
      <w:r w:rsidR="00195BCB">
        <w:t xml:space="preserve"> </w:t>
      </w:r>
    </w:p>
    <w:p w14:paraId="29FE7DA1" w14:textId="43B5FD76" w:rsidR="00203883" w:rsidRPr="00084BC3" w:rsidRDefault="00195BCB" w:rsidP="00E81594">
      <w:pPr>
        <w:pStyle w:val="AnaParagrafYaziStiliSau"/>
        <w:numPr>
          <w:ilvl w:val="0"/>
          <w:numId w:val="32"/>
        </w:numPr>
        <w:sectPr w:rsidR="00203883" w:rsidRPr="00084BC3" w:rsidSect="000B0573">
          <w:pgSz w:w="11906" w:h="16838" w:code="9"/>
          <w:pgMar w:top="1701" w:right="1418" w:bottom="1701" w:left="2268" w:header="709" w:footer="709" w:gutter="0"/>
          <w:cols w:space="708"/>
          <w:titlePg/>
          <w:docGrid w:linePitch="360"/>
        </w:sectPr>
      </w:pPr>
      <w:r>
        <w:t xml:space="preserve">Oluşturulan test örneklerine kıyasla hazır test verilerinin tahmin doğruluk oranının daha yüksek olduğu görülmüştür. Oluşturulan test örneklerinde de bu </w:t>
      </w:r>
      <w:r w:rsidR="00FE2E87">
        <w:t xml:space="preserve">                                                                  </w:t>
      </w:r>
      <w:r>
        <w:t>doğruluk oranının artması için sistemde değişiklikl</w:t>
      </w:r>
      <w:r w:rsidR="00895733">
        <w:t>erin yapılması hedeflenmekt</w:t>
      </w:r>
      <w:r w:rsidR="00084BC3">
        <w:t>ir.</w:t>
      </w:r>
      <w:r w:rsidR="00256349">
        <w:t xml:space="preserve">     </w:t>
      </w:r>
      <w:bookmarkEnd w:id="35"/>
      <w:r w:rsidR="00256349">
        <w:t xml:space="preserve">     </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46" w:name="_Toc155810582"/>
      <w:r w:rsidRPr="00C2148F">
        <w:t>KAYNAKLAR</w:t>
      </w:r>
      <w:bookmarkEnd w:id="46"/>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Pr="00A26C52"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2F51CE82" w14:textId="2EBBAA98" w:rsidR="004E2CE9" w:rsidRPr="00A26C52" w:rsidRDefault="004E2CE9" w:rsidP="00A26C52">
      <w:pPr>
        <w:spacing w:after="0"/>
        <w:jc w:val="both"/>
        <w:rPr>
          <w:rFonts w:ascii="Times New Roman" w:hAnsi="Times New Roman"/>
          <w:sz w:val="24"/>
          <w:szCs w:val="24"/>
        </w:rPr>
      </w:pPr>
    </w:p>
    <w:p w14:paraId="706C2F8F" w14:textId="77777777" w:rsidR="00B23F05" w:rsidRPr="00B23F05" w:rsidRDefault="00B23F05" w:rsidP="00E722A4">
      <w:pPr>
        <w:pStyle w:val="ListeParagraf"/>
        <w:spacing w:after="0"/>
        <w:jc w:val="both"/>
        <w:rPr>
          <w:rFonts w:ascii="Times New Roman" w:hAnsi="Times New Roman"/>
          <w:sz w:val="24"/>
          <w:szCs w:val="24"/>
        </w:rPr>
      </w:pPr>
    </w:p>
    <w:p w14:paraId="5E4E611E" w14:textId="77777777" w:rsidR="00327129" w:rsidRDefault="00327129" w:rsidP="00E722A4">
      <w:pPr>
        <w:spacing w:after="0"/>
        <w:jc w:val="both"/>
        <w:rPr>
          <w:sz w:val="24"/>
          <w:szCs w:val="24"/>
        </w:rPr>
      </w:pPr>
    </w:p>
    <w:p w14:paraId="01697518" w14:textId="27863D66" w:rsidR="00966CA6" w:rsidRDefault="00966CA6" w:rsidP="00E722A4">
      <w:pPr>
        <w:spacing w:after="0"/>
        <w:jc w:val="both"/>
        <w:rPr>
          <w:sz w:val="24"/>
          <w:szCs w:val="24"/>
        </w:rPr>
      </w:pPr>
    </w:p>
    <w:p w14:paraId="334AEDB1" w14:textId="031FA40D" w:rsidR="00966CA6" w:rsidRDefault="00966CA6" w:rsidP="00C2148F">
      <w:pPr>
        <w:spacing w:after="0" w:line="240" w:lineRule="auto"/>
        <w:rPr>
          <w:sz w:val="24"/>
          <w:szCs w:val="24"/>
        </w:rPr>
      </w:pPr>
      <w:r>
        <w:rPr>
          <w:sz w:val="24"/>
          <w:szCs w:val="24"/>
        </w:rPr>
        <w:br w:type="page"/>
      </w:r>
    </w:p>
    <w:p w14:paraId="216778A9" w14:textId="5E337D97" w:rsidR="00966CA6" w:rsidRDefault="00780129" w:rsidP="00C2148F">
      <w:pPr>
        <w:pStyle w:val="IlkSayfalarBasligiSau"/>
      </w:pPr>
      <w:bookmarkStart w:id="47" w:name="_Toc155810583"/>
      <w:r>
        <w:lastRenderedPageBreak/>
        <w:t>EK-1</w:t>
      </w:r>
      <w:bookmarkEnd w:id="47"/>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10-14</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48" w:name="_Toc155810584"/>
      <w:r w:rsidRPr="00780129">
        <w:t>EK-2</w:t>
      </w:r>
      <w:bookmarkEnd w:id="48"/>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76ADB054" w14:textId="77777777" w:rsidTr="00C2148F">
        <w:trPr>
          <w:trHeight w:val="464"/>
        </w:trPr>
        <w:tc>
          <w:tcPr>
            <w:cnfStyle w:val="000010000000" w:firstRow="0" w:lastRow="0" w:firstColumn="0" w:lastColumn="0" w:oddVBand="1" w:evenVBand="0" w:oddHBand="0" w:evenHBand="0" w:firstRowFirstColumn="0" w:firstRowLastColumn="0" w:lastRowFirstColumn="0" w:lastRowLastColumn="0"/>
            <w:tcW w:w="3479" w:type="dxa"/>
            <w:noWrap/>
          </w:tcPr>
          <w:p w14:paraId="387B569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 xml:space="preserve">Verilerin yetersiz olması </w:t>
            </w:r>
            <w:r w:rsidRPr="008037AB">
              <w:rPr>
                <w:rFonts w:ascii="Times New Roman" w:hAnsi="Times New Roman"/>
                <w:sz w:val="20"/>
                <w:szCs w:val="20"/>
              </w:rPr>
              <w:t xml:space="preserve">                                                       </w:t>
            </w:r>
          </w:p>
        </w:tc>
        <w:tc>
          <w:tcPr>
            <w:tcW w:w="4259" w:type="dxa"/>
          </w:tcPr>
          <w:p w14:paraId="6EB6D246"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Özel veri setinin örnek sayısı arttırılacaktır.</w:t>
            </w:r>
          </w:p>
        </w:tc>
      </w:tr>
      <w:tr w:rsidR="00C2148F" w:rsidRPr="00AC35CB" w14:paraId="0C5C2294" w14:textId="77777777" w:rsidTr="00C2148F">
        <w:trPr>
          <w:cnfStyle w:val="000000100000" w:firstRow="0" w:lastRow="0" w:firstColumn="0" w:lastColumn="0" w:oddVBand="0" w:evenVBand="0" w:oddHBand="1" w:evenHBand="0" w:firstRowFirstColumn="0" w:firstRowLastColumn="0" w:lastRowFirstColumn="0" w:lastRowLastColumn="0"/>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49" w:name="_Toc155810585"/>
      <w:r w:rsidRPr="00EE495D">
        <w:t>ÖZGEÇMİŞ</w:t>
      </w:r>
      <w:bookmarkEnd w:id="49"/>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yapay zeka</w:t>
      </w:r>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yapay zeka</w:t>
      </w:r>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150F2296"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Kağıt tabanlı verilerin dijital ortama aktarılması, verilerin saklanması ve analizi gibi çeşitli alanlarda da kolaylık sağlar. Bu amaçlar doğrultusunda kağıt üzerindeki el yazısını dijitalleştirmek için bir sistem sunulmuştur.</w:t>
      </w: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1E79360A"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Tasarım, projenin %40’ını oluşturmaktadır.</w:t>
      </w: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2B1AD89A"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77777777"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zeka üzerine alınan derslerden derin öğrenme ve makine öğrenme yöntemleri ile sınıflandırma becerileri kullanıldı. </w:t>
      </w:r>
    </w:p>
    <w:p w14:paraId="68FD4CE2" w14:textId="38858F2F" w:rsidR="00CB76CF" w:rsidRPr="00E5409E" w:rsidRDefault="00CB76CF" w:rsidP="00F60E1D">
      <w:pPr>
        <w:tabs>
          <w:tab w:val="left" w:pos="426"/>
        </w:tabs>
        <w:spacing w:after="0" w:line="360" w:lineRule="auto"/>
        <w:jc w:val="both"/>
        <w:rPr>
          <w:rFonts w:ascii="Times New Roman" w:hAnsi="Times New Roman"/>
          <w:b/>
          <w:sz w:val="24"/>
          <w:szCs w:val="24"/>
        </w:rPr>
      </w:pPr>
      <w:r w:rsidRPr="00E5409E">
        <w:rPr>
          <w:rFonts w:ascii="Times New Roman" w:hAnsi="Times New Roman"/>
          <w:sz w:val="24"/>
          <w:szCs w:val="24"/>
        </w:rPr>
        <w:t>Görüntü işleme dersinden ise ön işlemede kullanılan yöntemler konusunda yararlanıldı.</w:t>
      </w: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630B2BFA" w14:textId="47007F38" w:rsidR="00CB76CF" w:rsidRPr="00E5409E" w:rsidRDefault="00CB76CF" w:rsidP="00F60E1D">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4F301BD1" w14:textId="0B4DF808"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b) </w:t>
      </w:r>
      <w:r w:rsidR="00840217" w:rsidRPr="00E5409E">
        <w:rPr>
          <w:rFonts w:ascii="Times New Roman" w:hAnsi="Times New Roman"/>
          <w:b/>
          <w:sz w:val="24"/>
          <w:szCs w:val="24"/>
        </w:rPr>
        <w:tab/>
        <w:t xml:space="preserve"> </w:t>
      </w:r>
      <w:r w:rsidRPr="00E5409E">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lastRenderedPageBreak/>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E81594">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E81594">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01E6FECF" w14:textId="77777777" w:rsidR="00F60E1D" w:rsidRDefault="00CC3B05" w:rsidP="00E81594">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475969F2" w14:textId="30ED4D3E" w:rsidR="00CB76CF" w:rsidRPr="001423D6" w:rsidRDefault="00C71AB2" w:rsidP="00E81594">
      <w:pPr>
        <w:pStyle w:val="AnaParagrafYaziStiliSau"/>
      </w:pPr>
      <w:r w:rsidRPr="001423D6">
        <w:t>h) Sosyal ve politik sorunlar:</w:t>
      </w:r>
    </w:p>
    <w:p w14:paraId="1AB922C3" w14:textId="77777777" w:rsidR="001423D6" w:rsidRPr="00E5409E" w:rsidRDefault="001423D6" w:rsidP="00E81594">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216"/>
      </w:tblGrid>
      <w:tr w:rsidR="00CB76CF" w:rsidRPr="00C71AB2" w14:paraId="7CD092CD" w14:textId="77777777" w:rsidTr="00F60E1D">
        <w:trPr>
          <w:trHeight w:val="550"/>
        </w:trPr>
        <w:tc>
          <w:tcPr>
            <w:tcW w:w="1861"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Çalışmanın Adı</w:t>
            </w:r>
          </w:p>
        </w:tc>
        <w:tc>
          <w:tcPr>
            <w:tcW w:w="6216"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F60E1D">
        <w:trPr>
          <w:trHeight w:val="501"/>
        </w:trPr>
        <w:tc>
          <w:tcPr>
            <w:tcW w:w="1861"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16"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F60E1D">
        <w:trPr>
          <w:trHeight w:val="501"/>
        </w:trPr>
        <w:tc>
          <w:tcPr>
            <w:tcW w:w="1861"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16"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77777777" w:rsidR="00CB76CF" w:rsidRPr="00F1508D" w:rsidRDefault="00CB76CF" w:rsidP="00F60E1D">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96290" w14:textId="77777777" w:rsidR="00765A42" w:rsidRDefault="00765A42" w:rsidP="0032099C">
      <w:pPr>
        <w:spacing w:after="0" w:line="240" w:lineRule="auto"/>
      </w:pPr>
      <w:r>
        <w:separator/>
      </w:r>
    </w:p>
  </w:endnote>
  <w:endnote w:type="continuationSeparator" w:id="0">
    <w:p w14:paraId="76EF124C" w14:textId="77777777" w:rsidR="00765A42" w:rsidRDefault="00765A42"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36AF7" w14:textId="77777777" w:rsidR="00765A42" w:rsidRDefault="00765A42" w:rsidP="0032099C">
      <w:pPr>
        <w:spacing w:after="0" w:line="240" w:lineRule="auto"/>
      </w:pPr>
      <w:r>
        <w:separator/>
      </w:r>
    </w:p>
  </w:footnote>
  <w:footnote w:type="continuationSeparator" w:id="0">
    <w:p w14:paraId="40A233D9" w14:textId="77777777" w:rsidR="00765A42" w:rsidRDefault="00765A42"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36DBC"/>
    <w:rsid w:val="000401EC"/>
    <w:rsid w:val="000422FD"/>
    <w:rsid w:val="00043819"/>
    <w:rsid w:val="00044912"/>
    <w:rsid w:val="00044BE8"/>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B0085"/>
    <w:rsid w:val="000B0573"/>
    <w:rsid w:val="000B0B39"/>
    <w:rsid w:val="000B134A"/>
    <w:rsid w:val="000B6E0B"/>
    <w:rsid w:val="000C2F22"/>
    <w:rsid w:val="000C47E6"/>
    <w:rsid w:val="000C52E0"/>
    <w:rsid w:val="000C5D06"/>
    <w:rsid w:val="000C7206"/>
    <w:rsid w:val="000C7C2A"/>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9D4"/>
    <w:rsid w:val="001032F7"/>
    <w:rsid w:val="00103438"/>
    <w:rsid w:val="0010367F"/>
    <w:rsid w:val="00104977"/>
    <w:rsid w:val="00104AEC"/>
    <w:rsid w:val="00106DD5"/>
    <w:rsid w:val="00113D57"/>
    <w:rsid w:val="001144F8"/>
    <w:rsid w:val="00115479"/>
    <w:rsid w:val="00115516"/>
    <w:rsid w:val="00115ADA"/>
    <w:rsid w:val="001244E9"/>
    <w:rsid w:val="00124CDE"/>
    <w:rsid w:val="00126F82"/>
    <w:rsid w:val="00130DF1"/>
    <w:rsid w:val="00131CF0"/>
    <w:rsid w:val="00140474"/>
    <w:rsid w:val="001423D6"/>
    <w:rsid w:val="00142BA9"/>
    <w:rsid w:val="001450C2"/>
    <w:rsid w:val="00150170"/>
    <w:rsid w:val="00150966"/>
    <w:rsid w:val="00150C7A"/>
    <w:rsid w:val="00152CF2"/>
    <w:rsid w:val="00156D77"/>
    <w:rsid w:val="001579AC"/>
    <w:rsid w:val="001579BC"/>
    <w:rsid w:val="00160045"/>
    <w:rsid w:val="00161510"/>
    <w:rsid w:val="0016318D"/>
    <w:rsid w:val="0016322E"/>
    <w:rsid w:val="001632E6"/>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A82"/>
    <w:rsid w:val="001B2C55"/>
    <w:rsid w:val="001B3FBC"/>
    <w:rsid w:val="001B3FFA"/>
    <w:rsid w:val="001B477E"/>
    <w:rsid w:val="001B5440"/>
    <w:rsid w:val="001C0B51"/>
    <w:rsid w:val="001C3517"/>
    <w:rsid w:val="001C5BEC"/>
    <w:rsid w:val="001C60D0"/>
    <w:rsid w:val="001C639E"/>
    <w:rsid w:val="001C7998"/>
    <w:rsid w:val="001D0DF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7470"/>
    <w:rsid w:val="001F010A"/>
    <w:rsid w:val="001F0898"/>
    <w:rsid w:val="001F101C"/>
    <w:rsid w:val="001F1EE8"/>
    <w:rsid w:val="001F2B01"/>
    <w:rsid w:val="001F38B3"/>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5B6D"/>
    <w:rsid w:val="00216F9E"/>
    <w:rsid w:val="00220018"/>
    <w:rsid w:val="0022313E"/>
    <w:rsid w:val="002234A3"/>
    <w:rsid w:val="00226FA3"/>
    <w:rsid w:val="00232AA7"/>
    <w:rsid w:val="002358FB"/>
    <w:rsid w:val="00235E46"/>
    <w:rsid w:val="00236C3B"/>
    <w:rsid w:val="002373AE"/>
    <w:rsid w:val="0024322B"/>
    <w:rsid w:val="00246291"/>
    <w:rsid w:val="002466AA"/>
    <w:rsid w:val="00247DCA"/>
    <w:rsid w:val="00247F85"/>
    <w:rsid w:val="00250FCB"/>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92C"/>
    <w:rsid w:val="00280404"/>
    <w:rsid w:val="002810D0"/>
    <w:rsid w:val="002815A3"/>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71D6"/>
    <w:rsid w:val="003473E8"/>
    <w:rsid w:val="00347A00"/>
    <w:rsid w:val="00351F77"/>
    <w:rsid w:val="0035363F"/>
    <w:rsid w:val="00354A27"/>
    <w:rsid w:val="00355A66"/>
    <w:rsid w:val="003561E5"/>
    <w:rsid w:val="003569B7"/>
    <w:rsid w:val="00357FBF"/>
    <w:rsid w:val="00360416"/>
    <w:rsid w:val="003607F4"/>
    <w:rsid w:val="003638FE"/>
    <w:rsid w:val="00366159"/>
    <w:rsid w:val="00370D13"/>
    <w:rsid w:val="00371638"/>
    <w:rsid w:val="00376055"/>
    <w:rsid w:val="003768CC"/>
    <w:rsid w:val="00376E79"/>
    <w:rsid w:val="00377AC9"/>
    <w:rsid w:val="003808ED"/>
    <w:rsid w:val="00383D16"/>
    <w:rsid w:val="00390021"/>
    <w:rsid w:val="00391A10"/>
    <w:rsid w:val="00393465"/>
    <w:rsid w:val="003947EF"/>
    <w:rsid w:val="00395091"/>
    <w:rsid w:val="003955C4"/>
    <w:rsid w:val="003959AE"/>
    <w:rsid w:val="00397A59"/>
    <w:rsid w:val="00397E36"/>
    <w:rsid w:val="00397F1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8A7"/>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25AC"/>
    <w:rsid w:val="00452873"/>
    <w:rsid w:val="004531DB"/>
    <w:rsid w:val="00455800"/>
    <w:rsid w:val="00456B95"/>
    <w:rsid w:val="00457A0A"/>
    <w:rsid w:val="00460554"/>
    <w:rsid w:val="00465429"/>
    <w:rsid w:val="00465B45"/>
    <w:rsid w:val="004679E5"/>
    <w:rsid w:val="00467B18"/>
    <w:rsid w:val="0047078A"/>
    <w:rsid w:val="00470991"/>
    <w:rsid w:val="0047107F"/>
    <w:rsid w:val="00471EDC"/>
    <w:rsid w:val="004738D1"/>
    <w:rsid w:val="00474090"/>
    <w:rsid w:val="00474F3C"/>
    <w:rsid w:val="00475514"/>
    <w:rsid w:val="00475C3A"/>
    <w:rsid w:val="004779FB"/>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23FA"/>
    <w:rsid w:val="0049278D"/>
    <w:rsid w:val="00493CBF"/>
    <w:rsid w:val="004946B2"/>
    <w:rsid w:val="004947D2"/>
    <w:rsid w:val="004950AC"/>
    <w:rsid w:val="0049636E"/>
    <w:rsid w:val="00497067"/>
    <w:rsid w:val="004971F3"/>
    <w:rsid w:val="00497E05"/>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B7F"/>
    <w:rsid w:val="004F0E59"/>
    <w:rsid w:val="004F1388"/>
    <w:rsid w:val="004F2398"/>
    <w:rsid w:val="004F43F3"/>
    <w:rsid w:val="004F7203"/>
    <w:rsid w:val="004F7437"/>
    <w:rsid w:val="004F7896"/>
    <w:rsid w:val="004F7E32"/>
    <w:rsid w:val="00500661"/>
    <w:rsid w:val="00500927"/>
    <w:rsid w:val="00501BF9"/>
    <w:rsid w:val="00502C98"/>
    <w:rsid w:val="00502E30"/>
    <w:rsid w:val="0050352D"/>
    <w:rsid w:val="00503EBF"/>
    <w:rsid w:val="00505D50"/>
    <w:rsid w:val="00507A8B"/>
    <w:rsid w:val="00510C3A"/>
    <w:rsid w:val="005138AA"/>
    <w:rsid w:val="005148C9"/>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211"/>
    <w:rsid w:val="00534591"/>
    <w:rsid w:val="005368B1"/>
    <w:rsid w:val="00542AF5"/>
    <w:rsid w:val="0054361B"/>
    <w:rsid w:val="00543AD4"/>
    <w:rsid w:val="00543F49"/>
    <w:rsid w:val="005451F1"/>
    <w:rsid w:val="005509B1"/>
    <w:rsid w:val="0055160F"/>
    <w:rsid w:val="00551FBE"/>
    <w:rsid w:val="00552C61"/>
    <w:rsid w:val="00553541"/>
    <w:rsid w:val="005556E3"/>
    <w:rsid w:val="0055741C"/>
    <w:rsid w:val="00560235"/>
    <w:rsid w:val="00560566"/>
    <w:rsid w:val="00572450"/>
    <w:rsid w:val="00572A6F"/>
    <w:rsid w:val="005737EC"/>
    <w:rsid w:val="005738F3"/>
    <w:rsid w:val="00573A78"/>
    <w:rsid w:val="00574A09"/>
    <w:rsid w:val="005761C7"/>
    <w:rsid w:val="00580ABE"/>
    <w:rsid w:val="005840BC"/>
    <w:rsid w:val="00584434"/>
    <w:rsid w:val="00590046"/>
    <w:rsid w:val="005919C0"/>
    <w:rsid w:val="00591F05"/>
    <w:rsid w:val="00592E35"/>
    <w:rsid w:val="00593ECC"/>
    <w:rsid w:val="005951AE"/>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768B"/>
    <w:rsid w:val="005F112D"/>
    <w:rsid w:val="005F1D55"/>
    <w:rsid w:val="005F1EFF"/>
    <w:rsid w:val="005F3F87"/>
    <w:rsid w:val="005F4EAB"/>
    <w:rsid w:val="005F6F8F"/>
    <w:rsid w:val="00600A52"/>
    <w:rsid w:val="00601012"/>
    <w:rsid w:val="00601378"/>
    <w:rsid w:val="00601679"/>
    <w:rsid w:val="0060178C"/>
    <w:rsid w:val="00601E10"/>
    <w:rsid w:val="00602DBC"/>
    <w:rsid w:val="0060324D"/>
    <w:rsid w:val="006051E1"/>
    <w:rsid w:val="0060761A"/>
    <w:rsid w:val="00610ACE"/>
    <w:rsid w:val="00610ECD"/>
    <w:rsid w:val="00611C92"/>
    <w:rsid w:val="0061236B"/>
    <w:rsid w:val="0061297C"/>
    <w:rsid w:val="00614C8B"/>
    <w:rsid w:val="00620282"/>
    <w:rsid w:val="00621BC3"/>
    <w:rsid w:val="00621DCF"/>
    <w:rsid w:val="00624966"/>
    <w:rsid w:val="00624F1D"/>
    <w:rsid w:val="0062514E"/>
    <w:rsid w:val="00634989"/>
    <w:rsid w:val="00634F39"/>
    <w:rsid w:val="00640FF2"/>
    <w:rsid w:val="00641203"/>
    <w:rsid w:val="00641392"/>
    <w:rsid w:val="0064370D"/>
    <w:rsid w:val="0064493C"/>
    <w:rsid w:val="00646005"/>
    <w:rsid w:val="00646C93"/>
    <w:rsid w:val="00650533"/>
    <w:rsid w:val="006506A4"/>
    <w:rsid w:val="00651109"/>
    <w:rsid w:val="006515A7"/>
    <w:rsid w:val="006515B4"/>
    <w:rsid w:val="00651F34"/>
    <w:rsid w:val="006523FB"/>
    <w:rsid w:val="00654AB9"/>
    <w:rsid w:val="00654EA6"/>
    <w:rsid w:val="00656A19"/>
    <w:rsid w:val="00660F6F"/>
    <w:rsid w:val="00661BD2"/>
    <w:rsid w:val="00664D58"/>
    <w:rsid w:val="00665D78"/>
    <w:rsid w:val="00666420"/>
    <w:rsid w:val="006668DD"/>
    <w:rsid w:val="0067096B"/>
    <w:rsid w:val="0067291E"/>
    <w:rsid w:val="006738E9"/>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590D"/>
    <w:rsid w:val="006B603A"/>
    <w:rsid w:val="006B7AB5"/>
    <w:rsid w:val="006B7DAA"/>
    <w:rsid w:val="006C0676"/>
    <w:rsid w:val="006C088C"/>
    <w:rsid w:val="006C149F"/>
    <w:rsid w:val="006C39CE"/>
    <w:rsid w:val="006C3E7F"/>
    <w:rsid w:val="006C4B73"/>
    <w:rsid w:val="006C50C8"/>
    <w:rsid w:val="006C598F"/>
    <w:rsid w:val="006C5E3B"/>
    <w:rsid w:val="006C616A"/>
    <w:rsid w:val="006C76B4"/>
    <w:rsid w:val="006C7B9A"/>
    <w:rsid w:val="006D12C3"/>
    <w:rsid w:val="006D3952"/>
    <w:rsid w:val="006D61E5"/>
    <w:rsid w:val="006D743E"/>
    <w:rsid w:val="006D7D64"/>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EF7"/>
    <w:rsid w:val="00730298"/>
    <w:rsid w:val="00733813"/>
    <w:rsid w:val="00733AF0"/>
    <w:rsid w:val="007341A3"/>
    <w:rsid w:val="00741B9F"/>
    <w:rsid w:val="00744A9B"/>
    <w:rsid w:val="007477BE"/>
    <w:rsid w:val="007525A1"/>
    <w:rsid w:val="007527C6"/>
    <w:rsid w:val="00755170"/>
    <w:rsid w:val="00755984"/>
    <w:rsid w:val="00757FCC"/>
    <w:rsid w:val="00763724"/>
    <w:rsid w:val="0076426C"/>
    <w:rsid w:val="007652DD"/>
    <w:rsid w:val="00765803"/>
    <w:rsid w:val="00765A42"/>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34AE"/>
    <w:rsid w:val="007A585C"/>
    <w:rsid w:val="007A6EA8"/>
    <w:rsid w:val="007A7586"/>
    <w:rsid w:val="007A7FC3"/>
    <w:rsid w:val="007B0570"/>
    <w:rsid w:val="007B10EC"/>
    <w:rsid w:val="007B3350"/>
    <w:rsid w:val="007B36AC"/>
    <w:rsid w:val="007B40C8"/>
    <w:rsid w:val="007B6275"/>
    <w:rsid w:val="007B645C"/>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69A4"/>
    <w:rsid w:val="007F7B02"/>
    <w:rsid w:val="00802551"/>
    <w:rsid w:val="0080436F"/>
    <w:rsid w:val="008044F1"/>
    <w:rsid w:val="0080674E"/>
    <w:rsid w:val="00806857"/>
    <w:rsid w:val="00806DE2"/>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A80"/>
    <w:rsid w:val="00840217"/>
    <w:rsid w:val="008414A5"/>
    <w:rsid w:val="00841929"/>
    <w:rsid w:val="00843009"/>
    <w:rsid w:val="00843C32"/>
    <w:rsid w:val="00844C59"/>
    <w:rsid w:val="00844FA0"/>
    <w:rsid w:val="0084516C"/>
    <w:rsid w:val="00847B6A"/>
    <w:rsid w:val="0085509B"/>
    <w:rsid w:val="008565C2"/>
    <w:rsid w:val="00856A02"/>
    <w:rsid w:val="008576CD"/>
    <w:rsid w:val="00860F9E"/>
    <w:rsid w:val="00863C09"/>
    <w:rsid w:val="00865598"/>
    <w:rsid w:val="008658FD"/>
    <w:rsid w:val="008664CF"/>
    <w:rsid w:val="00867190"/>
    <w:rsid w:val="00873B20"/>
    <w:rsid w:val="0087420E"/>
    <w:rsid w:val="00880AF2"/>
    <w:rsid w:val="008811CA"/>
    <w:rsid w:val="008818E7"/>
    <w:rsid w:val="008823A1"/>
    <w:rsid w:val="0088273A"/>
    <w:rsid w:val="00886507"/>
    <w:rsid w:val="00890083"/>
    <w:rsid w:val="00890728"/>
    <w:rsid w:val="008915CD"/>
    <w:rsid w:val="008924CF"/>
    <w:rsid w:val="0089325B"/>
    <w:rsid w:val="00893E94"/>
    <w:rsid w:val="00895692"/>
    <w:rsid w:val="00895733"/>
    <w:rsid w:val="0089608B"/>
    <w:rsid w:val="00896673"/>
    <w:rsid w:val="00897C5B"/>
    <w:rsid w:val="008A0B6B"/>
    <w:rsid w:val="008A1B43"/>
    <w:rsid w:val="008A1FFB"/>
    <w:rsid w:val="008A28D9"/>
    <w:rsid w:val="008A29AF"/>
    <w:rsid w:val="008A356F"/>
    <w:rsid w:val="008A38AF"/>
    <w:rsid w:val="008A4653"/>
    <w:rsid w:val="008A5FE4"/>
    <w:rsid w:val="008A60C6"/>
    <w:rsid w:val="008A69D1"/>
    <w:rsid w:val="008B0EE4"/>
    <w:rsid w:val="008B3906"/>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1DEE"/>
    <w:rsid w:val="00914BF2"/>
    <w:rsid w:val="00916FE5"/>
    <w:rsid w:val="00920061"/>
    <w:rsid w:val="00920193"/>
    <w:rsid w:val="00921DBD"/>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44B9"/>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444"/>
    <w:rsid w:val="00A43D04"/>
    <w:rsid w:val="00A43E97"/>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35CB"/>
    <w:rsid w:val="00AC3BA2"/>
    <w:rsid w:val="00AC5BD2"/>
    <w:rsid w:val="00AC6390"/>
    <w:rsid w:val="00AC78A9"/>
    <w:rsid w:val="00AD27A3"/>
    <w:rsid w:val="00AD44DF"/>
    <w:rsid w:val="00AD4BAA"/>
    <w:rsid w:val="00AD4C04"/>
    <w:rsid w:val="00AD5493"/>
    <w:rsid w:val="00AD5C90"/>
    <w:rsid w:val="00AD6FA4"/>
    <w:rsid w:val="00AD74E8"/>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4B90"/>
    <w:rsid w:val="00B17638"/>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5D3"/>
    <w:rsid w:val="00B500A4"/>
    <w:rsid w:val="00B517B5"/>
    <w:rsid w:val="00B51F6E"/>
    <w:rsid w:val="00B5271D"/>
    <w:rsid w:val="00B5404F"/>
    <w:rsid w:val="00B54CF0"/>
    <w:rsid w:val="00B56646"/>
    <w:rsid w:val="00B60113"/>
    <w:rsid w:val="00B6105E"/>
    <w:rsid w:val="00B6199B"/>
    <w:rsid w:val="00B62175"/>
    <w:rsid w:val="00B62B7B"/>
    <w:rsid w:val="00B63FBE"/>
    <w:rsid w:val="00B6497C"/>
    <w:rsid w:val="00B64FBA"/>
    <w:rsid w:val="00B66F41"/>
    <w:rsid w:val="00B72790"/>
    <w:rsid w:val="00B72E9D"/>
    <w:rsid w:val="00B75310"/>
    <w:rsid w:val="00B76DC4"/>
    <w:rsid w:val="00B77667"/>
    <w:rsid w:val="00B80F10"/>
    <w:rsid w:val="00B81525"/>
    <w:rsid w:val="00B82131"/>
    <w:rsid w:val="00B84BB6"/>
    <w:rsid w:val="00B908FC"/>
    <w:rsid w:val="00B90D3C"/>
    <w:rsid w:val="00B9169C"/>
    <w:rsid w:val="00B941ED"/>
    <w:rsid w:val="00B94A68"/>
    <w:rsid w:val="00B95620"/>
    <w:rsid w:val="00B96345"/>
    <w:rsid w:val="00BA1BD0"/>
    <w:rsid w:val="00BA3093"/>
    <w:rsid w:val="00BA329D"/>
    <w:rsid w:val="00BA5728"/>
    <w:rsid w:val="00BA5C21"/>
    <w:rsid w:val="00BA601E"/>
    <w:rsid w:val="00BA6751"/>
    <w:rsid w:val="00BA69F3"/>
    <w:rsid w:val="00BA7A50"/>
    <w:rsid w:val="00BA7BF8"/>
    <w:rsid w:val="00BB2E62"/>
    <w:rsid w:val="00BB356C"/>
    <w:rsid w:val="00BB5131"/>
    <w:rsid w:val="00BB5AB2"/>
    <w:rsid w:val="00BB6F5C"/>
    <w:rsid w:val="00BB7518"/>
    <w:rsid w:val="00BC212E"/>
    <w:rsid w:val="00BC2452"/>
    <w:rsid w:val="00BC51F6"/>
    <w:rsid w:val="00BC5210"/>
    <w:rsid w:val="00BC619F"/>
    <w:rsid w:val="00BC6A92"/>
    <w:rsid w:val="00BC7373"/>
    <w:rsid w:val="00BD1BE4"/>
    <w:rsid w:val="00BD1F84"/>
    <w:rsid w:val="00BD1FD9"/>
    <w:rsid w:val="00BD414F"/>
    <w:rsid w:val="00BD7C34"/>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3862"/>
    <w:rsid w:val="00C1418E"/>
    <w:rsid w:val="00C15985"/>
    <w:rsid w:val="00C15BCA"/>
    <w:rsid w:val="00C15C5E"/>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677B"/>
    <w:rsid w:val="00C6705D"/>
    <w:rsid w:val="00C715FD"/>
    <w:rsid w:val="00C71AB2"/>
    <w:rsid w:val="00C71BB3"/>
    <w:rsid w:val="00C74005"/>
    <w:rsid w:val="00C81962"/>
    <w:rsid w:val="00C82310"/>
    <w:rsid w:val="00C86AF1"/>
    <w:rsid w:val="00C86B22"/>
    <w:rsid w:val="00C87E81"/>
    <w:rsid w:val="00C90CB1"/>
    <w:rsid w:val="00C90FF3"/>
    <w:rsid w:val="00C93169"/>
    <w:rsid w:val="00C93AFC"/>
    <w:rsid w:val="00C9584F"/>
    <w:rsid w:val="00CA04C9"/>
    <w:rsid w:val="00CA103A"/>
    <w:rsid w:val="00CA1C08"/>
    <w:rsid w:val="00CA2A1F"/>
    <w:rsid w:val="00CA3256"/>
    <w:rsid w:val="00CA5134"/>
    <w:rsid w:val="00CA604A"/>
    <w:rsid w:val="00CA6F6C"/>
    <w:rsid w:val="00CA76E2"/>
    <w:rsid w:val="00CA7FC6"/>
    <w:rsid w:val="00CB19FA"/>
    <w:rsid w:val="00CB32F1"/>
    <w:rsid w:val="00CB3D64"/>
    <w:rsid w:val="00CB4034"/>
    <w:rsid w:val="00CB406F"/>
    <w:rsid w:val="00CB50C5"/>
    <w:rsid w:val="00CB59E9"/>
    <w:rsid w:val="00CB60CE"/>
    <w:rsid w:val="00CB76CF"/>
    <w:rsid w:val="00CC372F"/>
    <w:rsid w:val="00CC3786"/>
    <w:rsid w:val="00CC3B05"/>
    <w:rsid w:val="00CC4574"/>
    <w:rsid w:val="00CC66C0"/>
    <w:rsid w:val="00CC6E98"/>
    <w:rsid w:val="00CD0CF4"/>
    <w:rsid w:val="00CD1378"/>
    <w:rsid w:val="00CD3746"/>
    <w:rsid w:val="00CD38C3"/>
    <w:rsid w:val="00CD4038"/>
    <w:rsid w:val="00CD4D9C"/>
    <w:rsid w:val="00CD50C8"/>
    <w:rsid w:val="00CD6851"/>
    <w:rsid w:val="00CD7D9B"/>
    <w:rsid w:val="00CE011D"/>
    <w:rsid w:val="00CE0EB6"/>
    <w:rsid w:val="00CE112F"/>
    <w:rsid w:val="00CE1599"/>
    <w:rsid w:val="00CE2230"/>
    <w:rsid w:val="00CE34E5"/>
    <w:rsid w:val="00CE4F26"/>
    <w:rsid w:val="00CE5217"/>
    <w:rsid w:val="00CE5810"/>
    <w:rsid w:val="00CE636D"/>
    <w:rsid w:val="00CE6CC8"/>
    <w:rsid w:val="00CF1803"/>
    <w:rsid w:val="00CF1B35"/>
    <w:rsid w:val="00CF2347"/>
    <w:rsid w:val="00CF4D4B"/>
    <w:rsid w:val="00D03CC6"/>
    <w:rsid w:val="00D04955"/>
    <w:rsid w:val="00D07BB1"/>
    <w:rsid w:val="00D11348"/>
    <w:rsid w:val="00D114B8"/>
    <w:rsid w:val="00D11746"/>
    <w:rsid w:val="00D11C9A"/>
    <w:rsid w:val="00D12A2A"/>
    <w:rsid w:val="00D16C18"/>
    <w:rsid w:val="00D16EC5"/>
    <w:rsid w:val="00D17272"/>
    <w:rsid w:val="00D20F95"/>
    <w:rsid w:val="00D21FD3"/>
    <w:rsid w:val="00D226EB"/>
    <w:rsid w:val="00D22A00"/>
    <w:rsid w:val="00D23E9D"/>
    <w:rsid w:val="00D25984"/>
    <w:rsid w:val="00D33297"/>
    <w:rsid w:val="00D3388A"/>
    <w:rsid w:val="00D34C4C"/>
    <w:rsid w:val="00D3599B"/>
    <w:rsid w:val="00D35C97"/>
    <w:rsid w:val="00D36BFE"/>
    <w:rsid w:val="00D3769D"/>
    <w:rsid w:val="00D42335"/>
    <w:rsid w:val="00D42362"/>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F2C"/>
    <w:rsid w:val="00D82116"/>
    <w:rsid w:val="00D861A6"/>
    <w:rsid w:val="00D90E46"/>
    <w:rsid w:val="00D91D03"/>
    <w:rsid w:val="00D935F1"/>
    <w:rsid w:val="00D95A3A"/>
    <w:rsid w:val="00D96C6E"/>
    <w:rsid w:val="00DA1064"/>
    <w:rsid w:val="00DA1FF2"/>
    <w:rsid w:val="00DA2350"/>
    <w:rsid w:val="00DA6A20"/>
    <w:rsid w:val="00DA75A7"/>
    <w:rsid w:val="00DB0F14"/>
    <w:rsid w:val="00DB0FA2"/>
    <w:rsid w:val="00DB3F81"/>
    <w:rsid w:val="00DB4B55"/>
    <w:rsid w:val="00DC01B9"/>
    <w:rsid w:val="00DC0502"/>
    <w:rsid w:val="00DC0A06"/>
    <w:rsid w:val="00DC0AA6"/>
    <w:rsid w:val="00DC0E15"/>
    <w:rsid w:val="00DD1277"/>
    <w:rsid w:val="00DD278F"/>
    <w:rsid w:val="00DD2986"/>
    <w:rsid w:val="00DD689D"/>
    <w:rsid w:val="00DE1763"/>
    <w:rsid w:val="00DE19A6"/>
    <w:rsid w:val="00DE31B2"/>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1BB2"/>
    <w:rsid w:val="00E622D5"/>
    <w:rsid w:val="00E63CDE"/>
    <w:rsid w:val="00E63E56"/>
    <w:rsid w:val="00E649BB"/>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9DD"/>
    <w:rsid w:val="00E90EB4"/>
    <w:rsid w:val="00E940B6"/>
    <w:rsid w:val="00E944E3"/>
    <w:rsid w:val="00E9528C"/>
    <w:rsid w:val="00E95F6B"/>
    <w:rsid w:val="00E979DD"/>
    <w:rsid w:val="00E97C2B"/>
    <w:rsid w:val="00EA1924"/>
    <w:rsid w:val="00EA25BD"/>
    <w:rsid w:val="00EA2631"/>
    <w:rsid w:val="00EA3585"/>
    <w:rsid w:val="00EA3F9D"/>
    <w:rsid w:val="00EA546C"/>
    <w:rsid w:val="00EA633C"/>
    <w:rsid w:val="00EB0501"/>
    <w:rsid w:val="00EB08B4"/>
    <w:rsid w:val="00EB0A6A"/>
    <w:rsid w:val="00EB2F29"/>
    <w:rsid w:val="00EB3583"/>
    <w:rsid w:val="00EB44CA"/>
    <w:rsid w:val="00EB55A9"/>
    <w:rsid w:val="00EB7906"/>
    <w:rsid w:val="00EB7A0B"/>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3708"/>
    <w:rsid w:val="00EE495D"/>
    <w:rsid w:val="00EE63D2"/>
    <w:rsid w:val="00EE707E"/>
    <w:rsid w:val="00EE7F6F"/>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884"/>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D32"/>
    <w:rsid w:val="00F7618B"/>
    <w:rsid w:val="00F768B8"/>
    <w:rsid w:val="00F76DAE"/>
    <w:rsid w:val="00F76F55"/>
    <w:rsid w:val="00F82034"/>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81594"/>
    <w:pPr>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E81594"/>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1969</TotalTime>
  <Pages>41</Pages>
  <Words>6624</Words>
  <Characters>37757</Characters>
  <Application>Microsoft Office Word</Application>
  <DocSecurity>0</DocSecurity>
  <Lines>314</Lines>
  <Paragraphs>88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44293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Havva Bozkurt</cp:lastModifiedBy>
  <cp:revision>497</cp:revision>
  <cp:lastPrinted>2017-05-09T13:29:00Z</cp:lastPrinted>
  <dcterms:created xsi:type="dcterms:W3CDTF">2023-12-06T11:21:00Z</dcterms:created>
  <dcterms:modified xsi:type="dcterms:W3CDTF">2024-06-05T12:41:00Z</dcterms:modified>
</cp:coreProperties>
</file>